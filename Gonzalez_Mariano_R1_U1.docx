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1F364" w14:textId="61D26576" w:rsidR="00794F6A" w:rsidRPr="00794F6A" w:rsidRDefault="005205E1" w:rsidP="00794F6A">
      <w:pPr>
        <w:ind w:left="-1080" w:right="-1080"/>
        <w:sectPr w:rsidR="00794F6A" w:rsidRPr="00794F6A" w:rsidSect="00794F6A">
          <w:footerReference w:type="first" r:id="rId8"/>
          <w:pgSz w:w="12240" w:h="15840"/>
          <w:pgMar w:top="0" w:right="1080" w:bottom="1440" w:left="1080" w:header="708" w:footer="708" w:gutter="0"/>
          <w:pgNumType w:start="0"/>
          <w:cols w:space="708"/>
          <w:titlePg/>
          <w:docGrid w:linePitch="360"/>
        </w:sectPr>
      </w:pPr>
      <w:r w:rsidRPr="00794F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61777" wp14:editId="76825B36">
                <wp:simplePos x="0" y="0"/>
                <wp:positionH relativeFrom="column">
                  <wp:posOffset>2762250</wp:posOffset>
                </wp:positionH>
                <wp:positionV relativeFrom="paragraph">
                  <wp:posOffset>7362826</wp:posOffset>
                </wp:positionV>
                <wp:extent cx="3181350" cy="12382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D86FF7" w14:textId="6B960974" w:rsidR="00794F6A" w:rsidRPr="005205E1" w:rsidRDefault="005205E1" w:rsidP="00794F6A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205E1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MARIANO GONZALEZ OETTINGHAUS</w:t>
                            </w:r>
                          </w:p>
                          <w:p w14:paraId="48B4B4F7" w14:textId="2EE314A7" w:rsidR="00794F6A" w:rsidRPr="005205E1" w:rsidRDefault="005205E1" w:rsidP="00794F6A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205E1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22021769</w:t>
                            </w:r>
                          </w:p>
                          <w:p w14:paraId="2FB639FC" w14:textId="74383106" w:rsidR="00794F6A" w:rsidRPr="005205E1" w:rsidRDefault="005205E1" w:rsidP="00794F6A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205E1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6 NOVIEMBRE DE 2023</w:t>
                            </w:r>
                          </w:p>
                          <w:p w14:paraId="7C22FF77" w14:textId="77777777" w:rsidR="005205E1" w:rsidRPr="005205E1" w:rsidRDefault="005205E1" w:rsidP="005205E1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205E1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Tópicos avanzados de programación</w:t>
                            </w:r>
                          </w:p>
                          <w:p w14:paraId="63FAC3EF" w14:textId="77777777" w:rsidR="005205E1" w:rsidRPr="005205E1" w:rsidRDefault="005205E1" w:rsidP="005205E1">
                            <w:pPr>
                              <w:rPr>
                                <w:rFonts w:ascii="Montserrat" w:hAnsi="Montserrat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5205E1">
                              <w:rPr>
                                <w:rFonts w:ascii="Montserrat" w:hAnsi="Montserrat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Miguel Pérez Maciel</w:t>
                            </w:r>
                          </w:p>
                          <w:p w14:paraId="224A6C07" w14:textId="77777777" w:rsidR="005205E1" w:rsidRPr="005205E1" w:rsidRDefault="005205E1" w:rsidP="005205E1">
                            <w:pPr>
                              <w:rPr>
                                <w:rFonts w:ascii="Montserrat" w:hAnsi="Montserrat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61777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217.5pt;margin-top:579.75pt;width:250.5pt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" fillcolor="white [3201]" stroked="f" strokeweight=".5pt">
                <v:textbox>
                  <w:txbxContent>
                    <w:p w14:paraId="34D86FF7" w14:textId="6B960974" w:rsidR="00794F6A" w:rsidRPr="005205E1" w:rsidRDefault="005205E1" w:rsidP="00794F6A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205E1">
                        <w:rPr>
                          <w:rFonts w:cstheme="minorHAnsi"/>
                          <w:sz w:val="28"/>
                          <w:szCs w:val="28"/>
                        </w:rPr>
                        <w:t>MARIANO GONZALEZ OETTINGHAUS</w:t>
                      </w:r>
                    </w:p>
                    <w:p w14:paraId="48B4B4F7" w14:textId="2EE314A7" w:rsidR="00794F6A" w:rsidRPr="005205E1" w:rsidRDefault="005205E1" w:rsidP="00794F6A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205E1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22021769</w:t>
                      </w:r>
                    </w:p>
                    <w:p w14:paraId="2FB639FC" w14:textId="74383106" w:rsidR="00794F6A" w:rsidRPr="005205E1" w:rsidRDefault="005205E1" w:rsidP="00794F6A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205E1">
                        <w:rPr>
                          <w:rFonts w:cstheme="minorHAnsi"/>
                          <w:sz w:val="28"/>
                          <w:szCs w:val="28"/>
                        </w:rPr>
                        <w:t>6 NOVIEMBRE DE 2023</w:t>
                      </w:r>
                    </w:p>
                    <w:p w14:paraId="7C22FF77" w14:textId="77777777" w:rsidR="005205E1" w:rsidRPr="005205E1" w:rsidRDefault="005205E1" w:rsidP="005205E1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5205E1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Tópicos avanzados de programación</w:t>
                      </w:r>
                    </w:p>
                    <w:p w14:paraId="63FAC3EF" w14:textId="77777777" w:rsidR="005205E1" w:rsidRPr="005205E1" w:rsidRDefault="005205E1" w:rsidP="005205E1">
                      <w:pPr>
                        <w:rPr>
                          <w:rFonts w:ascii="Montserrat" w:hAnsi="Montserrat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 w:rsidRPr="005205E1">
                        <w:rPr>
                          <w:rFonts w:ascii="Montserrat" w:hAnsi="Montserrat"/>
                          <w:b/>
                          <w:bCs/>
                          <w:sz w:val="28"/>
                          <w:szCs w:val="28"/>
                          <w:lang w:val="es-MX"/>
                        </w:rPr>
                        <w:t>Miguel Pérez Maciel</w:t>
                      </w:r>
                    </w:p>
                    <w:p w14:paraId="224A6C07" w14:textId="77777777" w:rsidR="005205E1" w:rsidRPr="005205E1" w:rsidRDefault="005205E1" w:rsidP="005205E1">
                      <w:pPr>
                        <w:rPr>
                          <w:rFonts w:ascii="Montserrat" w:hAnsi="Montserrat"/>
                          <w:sz w:val="28"/>
                          <w:szCs w:val="2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94F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AC973" wp14:editId="5F8B3AE7">
                <wp:simplePos x="0" y="0"/>
                <wp:positionH relativeFrom="column">
                  <wp:posOffset>590550</wp:posOffset>
                </wp:positionH>
                <wp:positionV relativeFrom="paragraph">
                  <wp:posOffset>7258050</wp:posOffset>
                </wp:positionV>
                <wp:extent cx="2535555" cy="15621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555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single" w:sz="18" w:space="0" w:color="12C2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</w:tblGrid>
                            <w:tr w:rsidR="005205E1" w:rsidRPr="00723F57" w14:paraId="2DA110BE" w14:textId="77777777" w:rsidTr="00FB3DE7">
                              <w:tc>
                                <w:tcPr>
                                  <w:tcW w:w="3119" w:type="dxa"/>
                                </w:tcPr>
                                <w:p w14:paraId="2939E8B4" w14:textId="77777777" w:rsidR="005205E1" w:rsidRPr="00723F57" w:rsidRDefault="005205E1" w:rsidP="005205E1">
                                  <w:pPr>
                                    <w:rPr>
                                      <w:color w:val="BAA9FF"/>
                                      <w:sz w:val="32"/>
                                      <w:szCs w:val="32"/>
                                    </w:rPr>
                                  </w:pPr>
                                  <w:r w:rsidRPr="00723F57"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 xml:space="preserve">Nombre completo </w:t>
                                  </w:r>
                                </w:p>
                              </w:tc>
                            </w:tr>
                            <w:tr w:rsidR="005205E1" w:rsidRPr="00723F57" w14:paraId="43F09481" w14:textId="77777777" w:rsidTr="00FB3DE7">
                              <w:tc>
                                <w:tcPr>
                                  <w:tcW w:w="3119" w:type="dxa"/>
                                </w:tcPr>
                                <w:p w14:paraId="170C0A37" w14:textId="77777777" w:rsidR="005205E1" w:rsidRPr="00723F57" w:rsidRDefault="005205E1" w:rsidP="005205E1">
                                  <w:pPr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</w:pPr>
                                  <w:r w:rsidRPr="00723F57"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>Matrícula</w:t>
                                  </w:r>
                                </w:p>
                              </w:tc>
                            </w:tr>
                            <w:tr w:rsidR="005205E1" w:rsidRPr="00723F57" w14:paraId="1FBA7F35" w14:textId="77777777" w:rsidTr="00FB3DE7">
                              <w:tc>
                                <w:tcPr>
                                  <w:tcW w:w="3119" w:type="dxa"/>
                                </w:tcPr>
                                <w:p w14:paraId="7F7DFF5D" w14:textId="77777777" w:rsidR="005205E1" w:rsidRPr="00723F57" w:rsidRDefault="005205E1" w:rsidP="005205E1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723F57"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>Fecha de elaboración</w:t>
                                  </w:r>
                                </w:p>
                              </w:tc>
                            </w:tr>
                            <w:tr w:rsidR="005205E1" w:rsidRPr="00723F57" w14:paraId="60FF6B41" w14:textId="77777777" w:rsidTr="00FB3DE7">
                              <w:tc>
                                <w:tcPr>
                                  <w:tcW w:w="3119" w:type="dxa"/>
                                </w:tcPr>
                                <w:p w14:paraId="50AEE7CC" w14:textId="77777777" w:rsidR="005205E1" w:rsidRPr="00723F57" w:rsidRDefault="005205E1" w:rsidP="005205E1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723F57"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>Nombre del Módulo</w:t>
                                  </w:r>
                                </w:p>
                              </w:tc>
                            </w:tr>
                            <w:tr w:rsidR="005205E1" w:rsidRPr="00723F57" w14:paraId="5C585109" w14:textId="77777777" w:rsidTr="00FB3DE7">
                              <w:tc>
                                <w:tcPr>
                                  <w:tcW w:w="3119" w:type="dxa"/>
                                </w:tcPr>
                                <w:p w14:paraId="41C276E7" w14:textId="77777777" w:rsidR="005205E1" w:rsidRPr="00723F57" w:rsidRDefault="005205E1" w:rsidP="005205E1">
                                  <w:pPr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</w:pPr>
                                  <w:r w:rsidRPr="00723F57"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 xml:space="preserve">Nombre del </w:t>
                                  </w:r>
                                  <w:r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>A</w:t>
                                  </w:r>
                                  <w:r w:rsidRPr="00723F57">
                                    <w:rPr>
                                      <w:color w:val="6C77B7"/>
                                      <w:sz w:val="32"/>
                                      <w:szCs w:val="32"/>
                                    </w:rPr>
                                    <w:t>sesor</w:t>
                                  </w:r>
                                </w:p>
                              </w:tc>
                            </w:tr>
                          </w:tbl>
                          <w:p w14:paraId="645F3DF3" w14:textId="6C1CD590" w:rsidR="00794F6A" w:rsidRPr="00D63B2D" w:rsidRDefault="00794F6A" w:rsidP="00794F6A">
                            <w:pPr>
                              <w:rPr>
                                <w:rFonts w:ascii="Montserrat Medium" w:hAnsi="Montserrat 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C973" id="Cuadro de texto 6" o:spid="_x0000_s1027" type="#_x0000_t202" style="position:absolute;left:0;text-align:left;margin-left:46.5pt;margin-top:571.5pt;width:199.65pt;height:1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" fillcolor="white [3201]" stroked="f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single" w:sz="18" w:space="0" w:color="12C2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</w:tblGrid>
                      <w:tr w:rsidR="005205E1" w:rsidRPr="00723F57" w14:paraId="2DA110BE" w14:textId="77777777" w:rsidTr="00FB3DE7">
                        <w:tc>
                          <w:tcPr>
                            <w:tcW w:w="3119" w:type="dxa"/>
                          </w:tcPr>
                          <w:p w14:paraId="2939E8B4" w14:textId="77777777" w:rsidR="005205E1" w:rsidRPr="00723F57" w:rsidRDefault="005205E1" w:rsidP="005205E1">
                            <w:pPr>
                              <w:rPr>
                                <w:color w:val="BAA9FF"/>
                                <w:sz w:val="32"/>
                                <w:szCs w:val="32"/>
                              </w:rPr>
                            </w:pPr>
                            <w:r w:rsidRPr="00723F57">
                              <w:rPr>
                                <w:color w:val="6C77B7"/>
                                <w:sz w:val="32"/>
                                <w:szCs w:val="32"/>
                              </w:rPr>
                              <w:t xml:space="preserve">Nombre completo </w:t>
                            </w:r>
                          </w:p>
                        </w:tc>
                      </w:tr>
                      <w:tr w:rsidR="005205E1" w:rsidRPr="00723F57" w14:paraId="43F09481" w14:textId="77777777" w:rsidTr="00FB3DE7">
                        <w:tc>
                          <w:tcPr>
                            <w:tcW w:w="3119" w:type="dxa"/>
                          </w:tcPr>
                          <w:p w14:paraId="170C0A37" w14:textId="77777777" w:rsidR="005205E1" w:rsidRPr="00723F57" w:rsidRDefault="005205E1" w:rsidP="005205E1">
                            <w:pPr>
                              <w:rPr>
                                <w:color w:val="6C77B7"/>
                                <w:sz w:val="32"/>
                                <w:szCs w:val="32"/>
                              </w:rPr>
                            </w:pPr>
                            <w:r w:rsidRPr="00723F57">
                              <w:rPr>
                                <w:color w:val="6C77B7"/>
                                <w:sz w:val="32"/>
                                <w:szCs w:val="32"/>
                              </w:rPr>
                              <w:t>Matrícula</w:t>
                            </w:r>
                          </w:p>
                        </w:tc>
                      </w:tr>
                      <w:tr w:rsidR="005205E1" w:rsidRPr="00723F57" w14:paraId="1FBA7F35" w14:textId="77777777" w:rsidTr="00FB3DE7">
                        <w:tc>
                          <w:tcPr>
                            <w:tcW w:w="3119" w:type="dxa"/>
                          </w:tcPr>
                          <w:p w14:paraId="7F7DFF5D" w14:textId="77777777" w:rsidR="005205E1" w:rsidRPr="00723F57" w:rsidRDefault="005205E1" w:rsidP="005205E1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23F57">
                              <w:rPr>
                                <w:color w:val="6C77B7"/>
                                <w:sz w:val="32"/>
                                <w:szCs w:val="32"/>
                              </w:rPr>
                              <w:t>Fecha de elaboración</w:t>
                            </w:r>
                          </w:p>
                        </w:tc>
                      </w:tr>
                      <w:tr w:rsidR="005205E1" w:rsidRPr="00723F57" w14:paraId="60FF6B41" w14:textId="77777777" w:rsidTr="00FB3DE7">
                        <w:tc>
                          <w:tcPr>
                            <w:tcW w:w="3119" w:type="dxa"/>
                          </w:tcPr>
                          <w:p w14:paraId="50AEE7CC" w14:textId="77777777" w:rsidR="005205E1" w:rsidRPr="00723F57" w:rsidRDefault="005205E1" w:rsidP="005205E1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23F57">
                              <w:rPr>
                                <w:color w:val="6C77B7"/>
                                <w:sz w:val="32"/>
                                <w:szCs w:val="32"/>
                              </w:rPr>
                              <w:t>Nombre del Módulo</w:t>
                            </w:r>
                          </w:p>
                        </w:tc>
                      </w:tr>
                      <w:tr w:rsidR="005205E1" w:rsidRPr="00723F57" w14:paraId="5C585109" w14:textId="77777777" w:rsidTr="00FB3DE7">
                        <w:tc>
                          <w:tcPr>
                            <w:tcW w:w="3119" w:type="dxa"/>
                          </w:tcPr>
                          <w:p w14:paraId="41C276E7" w14:textId="77777777" w:rsidR="005205E1" w:rsidRPr="00723F57" w:rsidRDefault="005205E1" w:rsidP="005205E1">
                            <w:pPr>
                              <w:rPr>
                                <w:color w:val="6C77B7"/>
                                <w:sz w:val="32"/>
                                <w:szCs w:val="32"/>
                              </w:rPr>
                            </w:pPr>
                            <w:r w:rsidRPr="00723F57">
                              <w:rPr>
                                <w:color w:val="6C77B7"/>
                                <w:sz w:val="32"/>
                                <w:szCs w:val="32"/>
                              </w:rPr>
                              <w:t xml:space="preserve">Nombre del </w:t>
                            </w:r>
                            <w:r>
                              <w:rPr>
                                <w:color w:val="6C77B7"/>
                                <w:sz w:val="32"/>
                                <w:szCs w:val="32"/>
                              </w:rPr>
                              <w:t>A</w:t>
                            </w:r>
                            <w:r w:rsidRPr="00723F57">
                              <w:rPr>
                                <w:color w:val="6C77B7"/>
                                <w:sz w:val="32"/>
                                <w:szCs w:val="32"/>
                              </w:rPr>
                              <w:t>sesor</w:t>
                            </w:r>
                          </w:p>
                        </w:tc>
                      </w:tr>
                    </w:tbl>
                    <w:p w14:paraId="645F3DF3" w14:textId="6C1CD590" w:rsidR="00794F6A" w:rsidRPr="00D63B2D" w:rsidRDefault="00794F6A" w:rsidP="00794F6A">
                      <w:pPr>
                        <w:rPr>
                          <w:rFonts w:ascii="Montserrat Medium" w:hAnsi="Montserrat Medium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4F6A" w:rsidRPr="00794F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E3585" wp14:editId="7476E63B">
                <wp:simplePos x="0" y="0"/>
                <wp:positionH relativeFrom="column">
                  <wp:posOffset>589280</wp:posOffset>
                </wp:positionH>
                <wp:positionV relativeFrom="paragraph">
                  <wp:posOffset>4672965</wp:posOffset>
                </wp:positionV>
                <wp:extent cx="3553460" cy="1845945"/>
                <wp:effectExtent l="0" t="0" r="254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60" cy="1845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10F462" w14:textId="57D9539A" w:rsidR="00794F6A" w:rsidRDefault="003013E9" w:rsidP="00794F6A">
                            <w:pPr>
                              <w:rPr>
                                <w:rFonts w:ascii="Montserrat" w:hAnsi="Montserrat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013E9">
                              <w:rPr>
                                <w:rFonts w:ascii="Montserrat" w:hAnsi="Montserrat"/>
                                <w:b/>
                                <w:bCs/>
                                <w:sz w:val="36"/>
                                <w:szCs w:val="36"/>
                              </w:rPr>
                              <w:t>Tópicos avanzados de programación</w:t>
                            </w:r>
                          </w:p>
                          <w:p w14:paraId="476922A5" w14:textId="77777777" w:rsidR="003013E9" w:rsidRDefault="003013E9" w:rsidP="00794F6A">
                            <w:pPr>
                              <w:rPr>
                                <w:rFonts w:ascii="Montserrat" w:hAnsi="Montserrat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0D7BFD1E" w14:textId="77777777" w:rsidR="00794F6A" w:rsidRPr="00355E5F" w:rsidRDefault="00794F6A" w:rsidP="00794F6A">
                            <w:pPr>
                              <w:rPr>
                                <w:rFonts w:ascii="Montserrat" w:hAnsi="Montserrat"/>
                                <w:sz w:val="36"/>
                                <w:szCs w:val="36"/>
                              </w:rPr>
                            </w:pPr>
                            <w:r w:rsidRPr="00355E5F">
                              <w:rPr>
                                <w:rFonts w:ascii="Montserrat" w:hAnsi="Montserrat"/>
                                <w:sz w:val="36"/>
                                <w:szCs w:val="36"/>
                              </w:rPr>
                              <w:t>Reto 1</w:t>
                            </w:r>
                          </w:p>
                          <w:p w14:paraId="68AA0D23" w14:textId="786042CC" w:rsidR="00794F6A" w:rsidRPr="00355E5F" w:rsidRDefault="003013E9" w:rsidP="00794F6A">
                            <w:pPr>
                              <w:rPr>
                                <w:rFonts w:ascii="Montserrat" w:hAnsi="Montserrat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013E9">
                              <w:rPr>
                                <w:rFonts w:ascii="Montserrat" w:hAnsi="Montserrat"/>
                                <w:b/>
                                <w:bCs/>
                                <w:sz w:val="36"/>
                                <w:szCs w:val="36"/>
                              </w:rPr>
                              <w:t>UML y eventos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3585" id="Cuadro de texto 3" o:spid="_x0000_s1028" type="#_x0000_t202" style="position:absolute;left:0;text-align:left;margin-left:46.4pt;margin-top:367.95pt;width:279.8pt;height:1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" fillcolor="white [3201]" stroked="f" strokeweight=".5pt">
                <v:textbox>
                  <w:txbxContent>
                    <w:p w14:paraId="0810F462" w14:textId="57D9539A" w:rsidR="00794F6A" w:rsidRDefault="003013E9" w:rsidP="00794F6A">
                      <w:pPr>
                        <w:rPr>
                          <w:rFonts w:ascii="Montserrat" w:hAnsi="Montserrat"/>
                          <w:b/>
                          <w:bCs/>
                          <w:sz w:val="36"/>
                          <w:szCs w:val="36"/>
                        </w:rPr>
                      </w:pPr>
                      <w:r w:rsidRPr="003013E9">
                        <w:rPr>
                          <w:rFonts w:ascii="Montserrat" w:hAnsi="Montserrat"/>
                          <w:b/>
                          <w:bCs/>
                          <w:sz w:val="36"/>
                          <w:szCs w:val="36"/>
                        </w:rPr>
                        <w:t>Tópicos avanzados de programación</w:t>
                      </w:r>
                    </w:p>
                    <w:p w14:paraId="476922A5" w14:textId="77777777" w:rsidR="003013E9" w:rsidRDefault="003013E9" w:rsidP="00794F6A">
                      <w:pPr>
                        <w:rPr>
                          <w:rFonts w:ascii="Montserrat" w:hAnsi="Montserrat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0D7BFD1E" w14:textId="77777777" w:rsidR="00794F6A" w:rsidRPr="00355E5F" w:rsidRDefault="00794F6A" w:rsidP="00794F6A">
                      <w:pPr>
                        <w:rPr>
                          <w:rFonts w:ascii="Montserrat" w:hAnsi="Montserrat"/>
                          <w:sz w:val="36"/>
                          <w:szCs w:val="36"/>
                        </w:rPr>
                      </w:pPr>
                      <w:r w:rsidRPr="00355E5F">
                        <w:rPr>
                          <w:rFonts w:ascii="Montserrat" w:hAnsi="Montserrat"/>
                          <w:sz w:val="36"/>
                          <w:szCs w:val="36"/>
                        </w:rPr>
                        <w:t>Reto 1</w:t>
                      </w:r>
                    </w:p>
                    <w:p w14:paraId="68AA0D23" w14:textId="786042CC" w:rsidR="00794F6A" w:rsidRPr="00355E5F" w:rsidRDefault="003013E9" w:rsidP="00794F6A">
                      <w:pPr>
                        <w:rPr>
                          <w:rFonts w:ascii="Montserrat" w:hAnsi="Montserrat"/>
                          <w:b/>
                          <w:bCs/>
                          <w:sz w:val="36"/>
                          <w:szCs w:val="36"/>
                        </w:rPr>
                      </w:pPr>
                      <w:r w:rsidRPr="003013E9">
                        <w:rPr>
                          <w:rFonts w:ascii="Montserrat" w:hAnsi="Montserrat"/>
                          <w:b/>
                          <w:bCs/>
                          <w:sz w:val="36"/>
                          <w:szCs w:val="36"/>
                        </w:rPr>
                        <w:t>UML y eventos</w:t>
                      </w:r>
                    </w:p>
                  </w:txbxContent>
                </v:textbox>
              </v:shape>
            </w:pict>
          </mc:Fallback>
        </mc:AlternateContent>
      </w:r>
      <w:r w:rsidR="00794F6A" w:rsidRPr="00794F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438D6" wp14:editId="38DB3410">
                <wp:simplePos x="0" y="0"/>
                <wp:positionH relativeFrom="column">
                  <wp:posOffset>423779</wp:posOffset>
                </wp:positionH>
                <wp:positionV relativeFrom="paragraph">
                  <wp:posOffset>4822825</wp:posOffset>
                </wp:positionV>
                <wp:extent cx="0" cy="5274945"/>
                <wp:effectExtent l="12700" t="0" r="12700" b="209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7494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E07E1" id="Conector recto 2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.35pt,379.75pt" to="33.35pt,7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" strokecolor="#5b9bd5 [3204]" strokeweight="2.25pt">
                <v:stroke joinstyle="miter"/>
              </v:line>
            </w:pict>
          </mc:Fallback>
        </mc:AlternateContent>
      </w:r>
      <w:bookmarkStart w:id="0" w:name="_GoBack"/>
      <w:r w:rsidR="00794F6A" w:rsidRPr="009F724A">
        <w:rPr>
          <w:noProof/>
          <w:lang w:val="es-MX" w:eastAsia="es-MX"/>
        </w:rPr>
        <w:drawing>
          <wp:inline distT="0" distB="0" distL="0" distR="0" wp14:anchorId="198CD2D4" wp14:editId="572D6446">
            <wp:extent cx="7787911" cy="1007847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911" cy="100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BF451DF" w14:textId="77777777" w:rsidR="005205E1" w:rsidRPr="005205E1" w:rsidRDefault="005205E1" w:rsidP="005205E1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lang w:val="es-MX" w:eastAsia="es-MX"/>
        </w:rPr>
      </w:pPr>
      <w:r w:rsidRPr="00B45239">
        <w:rPr>
          <w:lang w:val="es-MX" w:eastAsia="es-MX"/>
        </w:rPr>
        <w:lastRenderedPageBreak/>
        <w:t>Diagrama de casos de uso, en el que expliques la interacción que tendrá un usuario con la calculadora, según los requerimientos solicitados en la primera parte de este Reto</w:t>
      </w:r>
    </w:p>
    <w:p w14:paraId="76F5B632" w14:textId="77777777" w:rsidR="005205E1" w:rsidRDefault="005205E1" w:rsidP="005205E1">
      <w:pPr>
        <w:pStyle w:val="Prrafodelista"/>
        <w:rPr>
          <w:lang w:val="es-MX" w:eastAsia="es-MX"/>
        </w:rPr>
      </w:pPr>
    </w:p>
    <w:p w14:paraId="4B5B825E" w14:textId="0602541F" w:rsidR="005205E1" w:rsidRDefault="005205E1" w:rsidP="005205E1">
      <w:pPr>
        <w:pStyle w:val="Prrafodelista"/>
        <w:jc w:val="left"/>
        <w:rPr>
          <w:lang w:val="es-MX" w:eastAsia="es-MX"/>
        </w:rPr>
      </w:pPr>
      <w:r>
        <w:rPr>
          <w:lang w:val="es-MX" w:eastAsia="es-MX"/>
        </w:rPr>
        <w:pict w14:anchorId="6B480F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75pt">
            <v:imagedata r:id="rId10" o:title="CASO DE USO CALCULADORA"/>
          </v:shape>
        </w:pict>
      </w:r>
    </w:p>
    <w:p w14:paraId="10A520B3" w14:textId="77777777" w:rsidR="005205E1" w:rsidRPr="00B45239" w:rsidRDefault="005205E1" w:rsidP="005205E1">
      <w:pPr>
        <w:pStyle w:val="Prrafodelista"/>
        <w:rPr>
          <w:lang w:val="es-MX" w:eastAsia="es-MX"/>
        </w:rPr>
      </w:pPr>
    </w:p>
    <w:p w14:paraId="2459E3E8" w14:textId="77777777" w:rsidR="005205E1" w:rsidRPr="005205E1" w:rsidRDefault="005205E1" w:rsidP="00794F6A">
      <w:pPr>
        <w:spacing w:after="160" w:line="259" w:lineRule="auto"/>
        <w:rPr>
          <w:rFonts w:ascii="Arial" w:hAnsi="Arial" w:cs="Arial"/>
          <w:b/>
          <w:sz w:val="24"/>
          <w:szCs w:val="24"/>
          <w:lang w:val="es-MX"/>
        </w:rPr>
      </w:pPr>
    </w:p>
    <w:p w14:paraId="2788F38E" w14:textId="77777777" w:rsidR="005205E1" w:rsidRDefault="005205E1" w:rsidP="00794F6A">
      <w:pPr>
        <w:spacing w:after="160" w:line="259" w:lineRule="auto"/>
        <w:rPr>
          <w:rFonts w:ascii="Arial" w:hAnsi="Arial" w:cs="Arial"/>
          <w:b/>
          <w:sz w:val="24"/>
          <w:szCs w:val="24"/>
        </w:rPr>
      </w:pPr>
    </w:p>
    <w:p w14:paraId="42547FBA" w14:textId="77777777" w:rsidR="00794F6A" w:rsidRDefault="00794F6A" w:rsidP="00794F6A">
      <w:p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8046E1">
        <w:rPr>
          <w:rFonts w:ascii="Arial" w:hAnsi="Arial" w:cs="Arial"/>
          <w:b/>
          <w:sz w:val="24"/>
          <w:szCs w:val="24"/>
        </w:rPr>
        <w:t>Instrucciones</w:t>
      </w:r>
    </w:p>
    <w:p w14:paraId="3EB4D4C4" w14:textId="77777777" w:rsidR="00794F6A" w:rsidRDefault="00794F6A" w:rsidP="00794F6A">
      <w:p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realizar este Reto sigue los siguientes pasos.</w:t>
      </w:r>
    </w:p>
    <w:p w14:paraId="3A534702" w14:textId="77777777" w:rsidR="00794F6A" w:rsidRDefault="00794F6A" w:rsidP="00794F6A">
      <w:pPr>
        <w:spacing w:after="160" w:line="259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32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284" w:type="dxa"/>
          <w:bottom w:w="113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5670"/>
      </w:tblGrid>
      <w:tr w:rsidR="00794F6A" w:rsidRPr="004F18AC" w14:paraId="1A3F6B15" w14:textId="77777777" w:rsidTr="00E64223">
        <w:trPr>
          <w:trHeight w:val="914"/>
        </w:trPr>
        <w:tc>
          <w:tcPr>
            <w:tcW w:w="1417" w:type="dxa"/>
            <w:shd w:val="clear" w:color="auto" w:fill="FF93AE"/>
          </w:tcPr>
          <w:p w14:paraId="27D7EF78" w14:textId="77777777" w:rsidR="00794F6A" w:rsidRPr="00BD6C52" w:rsidRDefault="00794F6A" w:rsidP="00E64223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 w:themeColor="background2" w:themeShade="40"/>
              </w:rPr>
            </w:pPr>
            <w:r>
              <w:rPr>
                <w:rFonts w:ascii="Arial" w:eastAsia="Arial" w:hAnsi="Arial" w:cs="Arial"/>
                <w:noProof/>
                <w:color w:val="3B3838" w:themeColor="background2" w:themeShade="40"/>
                <w:lang w:val="es-MX" w:eastAsia="es-MX"/>
              </w:rPr>
              <w:drawing>
                <wp:anchor distT="0" distB="0" distL="114300" distR="114300" simplePos="0" relativeHeight="251671552" behindDoc="0" locked="0" layoutInCell="1" allowOverlap="1" wp14:anchorId="540050F5" wp14:editId="2B2E9D9F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16510</wp:posOffset>
                  </wp:positionV>
                  <wp:extent cx="550545" cy="556895"/>
                  <wp:effectExtent l="0" t="0" r="0" b="1905"/>
                  <wp:wrapSquare wrapText="bothSides"/>
                  <wp:docPr id="53" name="Imagen 53" descr="Imagen que contiene firmar, parada, reloj, dibu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53" descr="Imagen que contiene firmar, parada, reloj, dibujo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</w:tcPr>
          <w:p w14:paraId="220A9CF9" w14:textId="77777777" w:rsidR="00794F6A" w:rsidRPr="001B0662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FE346E"/>
              </w:rPr>
            </w:pPr>
            <w:r w:rsidRPr="001B0662">
              <w:rPr>
                <w:rFonts w:ascii="Arial" w:eastAsia="Arial" w:hAnsi="Arial" w:cs="Arial"/>
                <w:b/>
                <w:color w:val="FE346E"/>
              </w:rPr>
              <w:t>Importante</w:t>
            </w:r>
          </w:p>
          <w:p w14:paraId="0C34AFC9" w14:textId="77777777" w:rsidR="00794F6A" w:rsidRPr="004F18AC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3B3838" w:themeColor="background2" w:themeShade="40"/>
              </w:rPr>
            </w:pPr>
          </w:p>
          <w:p w14:paraId="5C4875C1" w14:textId="77777777" w:rsidR="00794F6A" w:rsidRDefault="00794F6A" w:rsidP="005205E1">
            <w:pPr>
              <w:pStyle w:val="Prrafodelista"/>
              <w:rPr>
                <w:noProof/>
              </w:rPr>
            </w:pPr>
            <w:r>
              <w:rPr>
                <w:noProof/>
              </w:rPr>
              <w:t>El Reto se compone de 2 partes:</w:t>
            </w:r>
          </w:p>
          <w:p w14:paraId="62DA4EBE" w14:textId="77777777" w:rsidR="00794F6A" w:rsidRDefault="00794F6A" w:rsidP="005205E1">
            <w:pPr>
              <w:pStyle w:val="Prrafodelista"/>
              <w:numPr>
                <w:ilvl w:val="0"/>
                <w:numId w:val="21"/>
              </w:numPr>
              <w:rPr>
                <w:noProof/>
              </w:rPr>
            </w:pPr>
            <w:r>
              <w:rPr>
                <w:noProof/>
              </w:rPr>
              <w:t xml:space="preserve">Primera parte: desarrollo de una calculadora </w:t>
            </w:r>
            <w:proofErr w:type="spellStart"/>
            <w:r w:rsidRPr="0064641C">
              <w:rPr>
                <w:rFonts w:eastAsia="Arial"/>
                <w:bCs/>
                <w:color w:val="000000"/>
              </w:rPr>
              <w:t>NetBeans</w:t>
            </w:r>
            <w:proofErr w:type="spellEnd"/>
          </w:p>
          <w:p w14:paraId="6C0BC2DC" w14:textId="77777777" w:rsidR="00794F6A" w:rsidRPr="001B0662" w:rsidRDefault="00794F6A" w:rsidP="005205E1">
            <w:pPr>
              <w:pStyle w:val="Prrafodelista"/>
              <w:numPr>
                <w:ilvl w:val="0"/>
                <w:numId w:val="21"/>
              </w:numPr>
              <w:rPr>
                <w:noProof/>
              </w:rPr>
            </w:pPr>
            <w:r>
              <w:rPr>
                <w:noProof/>
              </w:rPr>
              <w:lastRenderedPageBreak/>
              <w:t>Segunda parte: diagrama de casos de usos</w:t>
            </w:r>
          </w:p>
        </w:tc>
      </w:tr>
    </w:tbl>
    <w:p w14:paraId="0DFBD388" w14:textId="77777777" w:rsidR="00794F6A" w:rsidRDefault="00794F6A" w:rsidP="00794F6A">
      <w:pPr>
        <w:spacing w:after="160" w:line="259" w:lineRule="auto"/>
        <w:rPr>
          <w:rFonts w:ascii="Arial" w:hAnsi="Arial" w:cs="Arial"/>
          <w:b/>
          <w:sz w:val="24"/>
          <w:szCs w:val="24"/>
        </w:rPr>
      </w:pPr>
    </w:p>
    <w:p w14:paraId="10EEC626" w14:textId="77777777" w:rsidR="00794F6A" w:rsidRPr="0064641C" w:rsidRDefault="00794F6A" w:rsidP="00794F6A">
      <w:pPr>
        <w:spacing w:after="160" w:line="259" w:lineRule="auto"/>
        <w:rPr>
          <w:rFonts w:ascii="Arial" w:hAnsi="Arial" w:cs="Arial"/>
          <w:b/>
          <w:sz w:val="28"/>
          <w:szCs w:val="24"/>
        </w:rPr>
      </w:pPr>
    </w:p>
    <w:p w14:paraId="33346D0F" w14:textId="77777777" w:rsidR="00794F6A" w:rsidRPr="0064641C" w:rsidRDefault="00794F6A" w:rsidP="00794F6A">
      <w:pPr>
        <w:spacing w:after="160" w:line="259" w:lineRule="auto"/>
        <w:rPr>
          <w:rFonts w:ascii="Arial" w:hAnsi="Arial" w:cs="Arial"/>
          <w:b/>
          <w:sz w:val="28"/>
          <w:szCs w:val="24"/>
        </w:rPr>
      </w:pPr>
      <w:r w:rsidRPr="0064641C">
        <w:rPr>
          <w:rFonts w:ascii="Arial" w:hAnsi="Arial" w:cs="Arial"/>
          <w:b/>
          <w:sz w:val="28"/>
          <w:szCs w:val="24"/>
        </w:rPr>
        <w:t xml:space="preserve">1era Parte: </w:t>
      </w:r>
    </w:p>
    <w:p w14:paraId="7D489656" w14:textId="77777777" w:rsidR="00794F6A" w:rsidRDefault="00794F6A" w:rsidP="00794F6A">
      <w:pPr>
        <w:spacing w:after="160" w:line="259" w:lineRule="auto"/>
        <w:rPr>
          <w:rFonts w:ascii="Arial" w:hAnsi="Arial" w:cs="Arial"/>
          <w:b/>
          <w:sz w:val="24"/>
          <w:szCs w:val="24"/>
        </w:rPr>
      </w:pPr>
    </w:p>
    <w:p w14:paraId="1EF96F75" w14:textId="77777777" w:rsidR="00794F6A" w:rsidRDefault="00794F6A" w:rsidP="005205E1">
      <w:pPr>
        <w:pStyle w:val="Prrafodelista"/>
        <w:numPr>
          <w:ilvl w:val="0"/>
          <w:numId w:val="20"/>
        </w:numPr>
      </w:pPr>
      <w:r w:rsidRPr="0064641C">
        <w:t xml:space="preserve">Desarrolla una calculadora en el entorno de desarrollo </w:t>
      </w:r>
      <w:proofErr w:type="spellStart"/>
      <w:r w:rsidRPr="0064641C">
        <w:rPr>
          <w:rFonts w:eastAsia="Arial"/>
          <w:bCs/>
          <w:color w:val="000000"/>
        </w:rPr>
        <w:t>NetBeans</w:t>
      </w:r>
      <w:proofErr w:type="spellEnd"/>
      <w:r w:rsidRPr="0064641C">
        <w:t>, considerando los siguientes requerimientos:</w:t>
      </w:r>
    </w:p>
    <w:p w14:paraId="3B310B10" w14:textId="77777777" w:rsidR="00794F6A" w:rsidRDefault="00794F6A" w:rsidP="005205E1">
      <w:pPr>
        <w:pStyle w:val="Prrafodelista"/>
      </w:pPr>
    </w:p>
    <w:p w14:paraId="30B28B49" w14:textId="62358B62" w:rsidR="00794F6A" w:rsidRDefault="00794F6A" w:rsidP="005205E1">
      <w:pPr>
        <w:pStyle w:val="Prrafodelista"/>
      </w:pPr>
      <w:r>
        <w:t>Utiliza el siguiente enlace para descargar el programa.</w:t>
      </w:r>
    </w:p>
    <w:p w14:paraId="4C96405E" w14:textId="77777777" w:rsidR="00794F6A" w:rsidRDefault="00794F6A" w:rsidP="005205E1">
      <w:pPr>
        <w:pStyle w:val="Prrafodelista"/>
      </w:pPr>
    </w:p>
    <w:tbl>
      <w:tblPr>
        <w:tblStyle w:val="Tablaconcuadrcula"/>
        <w:tblW w:w="0" w:type="auto"/>
        <w:tblInd w:w="42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284" w:type="dxa"/>
          <w:bottom w:w="113" w:type="dxa"/>
          <w:right w:w="57" w:type="dxa"/>
        </w:tblCellMar>
        <w:tblLook w:val="04A0" w:firstRow="1" w:lastRow="0" w:firstColumn="1" w:lastColumn="0" w:noHBand="0" w:noVBand="1"/>
      </w:tblPr>
      <w:tblGrid>
        <w:gridCol w:w="1412"/>
        <w:gridCol w:w="5832"/>
      </w:tblGrid>
      <w:tr w:rsidR="00794F6A" w14:paraId="7D2FBFA3" w14:textId="77777777" w:rsidTr="00E64223">
        <w:trPr>
          <w:trHeight w:val="1194"/>
        </w:trPr>
        <w:tc>
          <w:tcPr>
            <w:tcW w:w="1412" w:type="dxa"/>
            <w:shd w:val="clear" w:color="auto" w:fill="75E4F7"/>
          </w:tcPr>
          <w:p w14:paraId="3B302F9D" w14:textId="77777777" w:rsidR="00794F6A" w:rsidRPr="00BD6C52" w:rsidRDefault="00794F6A" w:rsidP="00E64223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 w:themeColor="background2" w:themeShade="40"/>
              </w:rPr>
            </w:pPr>
            <w:r>
              <w:rPr>
                <w:rFonts w:ascii="Arial" w:eastAsia="Arial" w:hAnsi="Arial" w:cs="Arial"/>
                <w:noProof/>
                <w:color w:val="3B3838" w:themeColor="background2" w:themeShade="40"/>
                <w:lang w:val="es-MX" w:eastAsia="es-MX"/>
              </w:rPr>
              <w:drawing>
                <wp:anchor distT="0" distB="0" distL="114300" distR="114300" simplePos="0" relativeHeight="251669504" behindDoc="0" locked="0" layoutInCell="1" allowOverlap="1" wp14:anchorId="3661B5B4" wp14:editId="5D84852B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575945" cy="575945"/>
                  <wp:effectExtent l="0" t="0" r="0" b="0"/>
                  <wp:wrapSquare wrapText="bothSides"/>
                  <wp:docPr id="19" name="Imagen 19" descr="Imagen que contiene alimentos, dibujo, luz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 descr="Imagen que contiene alimentos, dibujo, luz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832" w:type="dxa"/>
          </w:tcPr>
          <w:p w14:paraId="429F6F3B" w14:textId="77777777" w:rsidR="00794F6A" w:rsidRPr="00F01F29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3CBAD1"/>
              </w:rPr>
            </w:pPr>
            <w:r w:rsidRPr="00F01F29">
              <w:rPr>
                <w:rFonts w:ascii="Arial" w:eastAsia="Arial" w:hAnsi="Arial" w:cs="Arial"/>
                <w:b/>
                <w:color w:val="3CBAD1"/>
              </w:rPr>
              <w:t>Enlace</w:t>
            </w:r>
          </w:p>
          <w:p w14:paraId="797AF210" w14:textId="77777777" w:rsidR="00794F6A" w:rsidRPr="00F01F29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3B3838" w:themeColor="background2" w:themeShade="40"/>
              </w:rPr>
            </w:pPr>
          </w:p>
          <w:p w14:paraId="7CA54286" w14:textId="77777777" w:rsidR="00794F6A" w:rsidRPr="00F01F29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3B3838" w:themeColor="background2" w:themeShade="40"/>
              </w:rPr>
            </w:pPr>
            <w:r w:rsidRPr="00F01F29">
              <w:rPr>
                <w:rFonts w:ascii="Arial" w:eastAsia="Arial" w:hAnsi="Arial" w:cs="Arial"/>
                <w:b/>
                <w:color w:val="3B3838" w:themeColor="background2" w:themeShade="40"/>
              </w:rPr>
              <w:t>Autor:</w:t>
            </w:r>
            <w:r w:rsidRPr="00F01F29">
              <w:rPr>
                <w:rFonts w:ascii="Arial" w:eastAsia="Arial" w:hAnsi="Arial" w:cs="Arial"/>
                <w:color w:val="3B3838" w:themeColor="background2" w:themeShade="40"/>
              </w:rPr>
              <w:t xml:space="preserve"> </w:t>
            </w:r>
            <w:r>
              <w:rPr>
                <w:rFonts w:ascii="Arial" w:eastAsia="Arial" w:hAnsi="Arial" w:cs="Arial"/>
                <w:color w:val="3B3838" w:themeColor="background2" w:themeShade="40"/>
              </w:rPr>
              <w:t xml:space="preserve">Apache </w:t>
            </w:r>
          </w:p>
          <w:p w14:paraId="6AF6127A" w14:textId="77777777" w:rsidR="00794F6A" w:rsidRPr="00F01F29" w:rsidRDefault="00794F6A" w:rsidP="00E64223">
            <w:pPr>
              <w:spacing w:line="276" w:lineRule="auto"/>
              <w:ind w:left="704" w:right="310" w:hanging="704"/>
              <w:rPr>
                <w:rFonts w:ascii="Arial" w:eastAsia="Arial" w:hAnsi="Arial" w:cs="Arial"/>
                <w:color w:val="3B3838" w:themeColor="background2" w:themeShade="40"/>
                <w:u w:val="single"/>
              </w:rPr>
            </w:pPr>
            <w:r w:rsidRPr="00F01F29">
              <w:rPr>
                <w:rFonts w:ascii="Arial" w:eastAsia="Arial" w:hAnsi="Arial" w:cs="Arial"/>
                <w:b/>
                <w:color w:val="3B3838" w:themeColor="background2" w:themeShade="40"/>
              </w:rPr>
              <w:t>Título:</w:t>
            </w:r>
            <w:r>
              <w:rPr>
                <w:rFonts w:ascii="Arial" w:eastAsia="Arial" w:hAnsi="Arial" w:cs="Arial"/>
                <w:color w:val="3B3838" w:themeColor="background2" w:themeShade="40"/>
              </w:rPr>
              <w:t xml:space="preserve"> </w:t>
            </w:r>
            <w:hyperlink r:id="rId13" w:history="1">
              <w:r w:rsidRPr="00EE59FC">
                <w:rPr>
                  <w:rStyle w:val="Hipervnculo"/>
                  <w:rFonts w:ascii="Arial" w:eastAsia="Arial" w:hAnsi="Arial" w:cs="Arial"/>
                </w:rPr>
                <w:t xml:space="preserve">Apache </w:t>
              </w:r>
              <w:proofErr w:type="spellStart"/>
              <w:r w:rsidRPr="00EE59FC">
                <w:rPr>
                  <w:rStyle w:val="Hipervnculo"/>
                  <w:rFonts w:ascii="Arial" w:eastAsia="Arial" w:hAnsi="Arial" w:cs="Arial"/>
                </w:rPr>
                <w:t>NetBeans</w:t>
              </w:r>
              <w:proofErr w:type="spellEnd"/>
            </w:hyperlink>
          </w:p>
        </w:tc>
      </w:tr>
    </w:tbl>
    <w:p w14:paraId="2BD7D105" w14:textId="77777777" w:rsidR="00794F6A" w:rsidRDefault="00794F6A" w:rsidP="005205E1">
      <w:pPr>
        <w:pStyle w:val="Prrafodelista"/>
      </w:pPr>
      <w:r>
        <w:t xml:space="preserve">   </w:t>
      </w:r>
    </w:p>
    <w:p w14:paraId="117A6996" w14:textId="77777777" w:rsidR="00794F6A" w:rsidRDefault="00794F6A" w:rsidP="005205E1">
      <w:pPr>
        <w:pStyle w:val="Prrafodelista"/>
      </w:pPr>
    </w:p>
    <w:p w14:paraId="20315EE2" w14:textId="77777777" w:rsidR="00794F6A" w:rsidRDefault="00794F6A" w:rsidP="005205E1">
      <w:pPr>
        <w:pStyle w:val="Prrafodelista"/>
      </w:pPr>
    </w:p>
    <w:p w14:paraId="2111D134" w14:textId="77777777" w:rsidR="00794F6A" w:rsidRDefault="00794F6A" w:rsidP="005205E1">
      <w:pPr>
        <w:pStyle w:val="Prrafodelista"/>
      </w:pPr>
    </w:p>
    <w:tbl>
      <w:tblPr>
        <w:tblStyle w:val="Tablaconcuadrcula"/>
        <w:tblW w:w="0" w:type="auto"/>
        <w:tblInd w:w="32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284" w:type="dxa"/>
          <w:bottom w:w="113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5670"/>
      </w:tblGrid>
      <w:tr w:rsidR="00794F6A" w:rsidRPr="004F18AC" w14:paraId="380772B9" w14:textId="77777777" w:rsidTr="00E64223">
        <w:trPr>
          <w:trHeight w:val="914"/>
        </w:trPr>
        <w:tc>
          <w:tcPr>
            <w:tcW w:w="1417" w:type="dxa"/>
            <w:shd w:val="clear" w:color="auto" w:fill="FDA4A4"/>
          </w:tcPr>
          <w:p w14:paraId="43938E35" w14:textId="77777777" w:rsidR="00794F6A" w:rsidRPr="00BD6C52" w:rsidRDefault="00794F6A" w:rsidP="00E64223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 w:themeColor="background2" w:themeShade="40"/>
              </w:rPr>
            </w:pPr>
            <w:r>
              <w:rPr>
                <w:rFonts w:ascii="Arial" w:eastAsia="Arial" w:hAnsi="Arial" w:cs="Arial"/>
                <w:noProof/>
                <w:color w:val="3B3838" w:themeColor="background2" w:themeShade="40"/>
                <w:lang w:val="es-MX" w:eastAsia="es-MX"/>
              </w:rPr>
              <w:drawing>
                <wp:anchor distT="0" distB="0" distL="114300" distR="114300" simplePos="0" relativeHeight="251670528" behindDoc="0" locked="0" layoutInCell="1" allowOverlap="1" wp14:anchorId="3FF5A71A" wp14:editId="4E185A2D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11430</wp:posOffset>
                  </wp:positionV>
                  <wp:extent cx="556895" cy="556895"/>
                  <wp:effectExtent l="0" t="0" r="1905" b="1905"/>
                  <wp:wrapSquare wrapText="bothSides"/>
                  <wp:docPr id="20" name="Imagen 20" descr="Imagen que contiene dibu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 descr="Imagen que contiene dibuj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</w:tcPr>
          <w:p w14:paraId="0EC36AB0" w14:textId="77777777" w:rsidR="00794F6A" w:rsidRPr="001B0662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FF7474"/>
              </w:rPr>
            </w:pPr>
            <w:r w:rsidRPr="001B0662">
              <w:rPr>
                <w:rFonts w:ascii="Arial" w:eastAsia="Arial" w:hAnsi="Arial" w:cs="Arial"/>
                <w:b/>
                <w:color w:val="FF7474"/>
              </w:rPr>
              <w:t>Nota</w:t>
            </w:r>
          </w:p>
          <w:p w14:paraId="79E096D5" w14:textId="61D9E5B0" w:rsidR="00794F6A" w:rsidRPr="00E81E9D" w:rsidRDefault="00794F6A" w:rsidP="00B81A74">
            <w:pPr>
              <w:ind w:right="22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2024">
              <w:rPr>
                <w:rFonts w:ascii="Arial" w:hAnsi="Arial" w:cs="Arial"/>
                <w:sz w:val="24"/>
                <w:szCs w:val="24"/>
              </w:rPr>
              <w:t>Para el desarrollo de este proyecto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C02024">
              <w:rPr>
                <w:rFonts w:ascii="Arial" w:hAnsi="Arial" w:cs="Arial"/>
                <w:sz w:val="24"/>
                <w:szCs w:val="24"/>
              </w:rPr>
              <w:t xml:space="preserve"> necesitarás aplicar </w:t>
            </w:r>
            <w:r>
              <w:rPr>
                <w:rFonts w:ascii="Arial" w:hAnsi="Arial" w:cs="Arial"/>
                <w:sz w:val="24"/>
                <w:szCs w:val="24"/>
              </w:rPr>
              <w:t xml:space="preserve">lo estudiado en la Lección: </w:t>
            </w:r>
            <w:r>
              <w:rPr>
                <w:rFonts w:ascii="Arial" w:hAnsi="Arial" w:cs="Arial"/>
                <w:b/>
                <w:sz w:val="24"/>
                <w:szCs w:val="24"/>
              </w:rPr>
              <w:t>l</w:t>
            </w:r>
            <w:r w:rsidRPr="005B1FD4">
              <w:rPr>
                <w:rFonts w:ascii="Arial" w:hAnsi="Arial" w:cs="Arial"/>
                <w:b/>
                <w:sz w:val="24"/>
                <w:szCs w:val="24"/>
              </w:rPr>
              <w:t>a manipulación de eventos</w:t>
            </w:r>
            <w:r>
              <w:rPr>
                <w:rFonts w:ascii="Arial" w:hAnsi="Arial" w:cs="Arial"/>
                <w:sz w:val="24"/>
                <w:szCs w:val="24"/>
              </w:rPr>
              <w:t>. S</w:t>
            </w:r>
            <w:r w:rsidRPr="00C02024">
              <w:rPr>
                <w:rFonts w:ascii="Arial" w:hAnsi="Arial" w:cs="Arial"/>
                <w:sz w:val="24"/>
                <w:szCs w:val="24"/>
              </w:rPr>
              <w:t>i no recuerdas c</w:t>
            </w:r>
            <w:r w:rsidR="0097266C">
              <w:rPr>
                <w:rFonts w:ascii="Arial" w:hAnsi="Arial" w:cs="Arial"/>
                <w:sz w:val="24"/>
                <w:szCs w:val="24"/>
              </w:rPr>
              <w:t>ó</w:t>
            </w:r>
            <w:r w:rsidRPr="00C02024">
              <w:rPr>
                <w:rFonts w:ascii="Arial" w:hAnsi="Arial" w:cs="Arial"/>
                <w:sz w:val="24"/>
                <w:szCs w:val="24"/>
              </w:rPr>
              <w:t xml:space="preserve">mo hacerlo, </w:t>
            </w:r>
            <w:r>
              <w:rPr>
                <w:rFonts w:ascii="Arial" w:hAnsi="Arial" w:cs="Arial"/>
                <w:sz w:val="24"/>
                <w:szCs w:val="24"/>
              </w:rPr>
              <w:t xml:space="preserve">te sugiero </w:t>
            </w:r>
            <w:r w:rsidRPr="00C02024">
              <w:rPr>
                <w:rFonts w:ascii="Arial" w:hAnsi="Arial" w:cs="Arial"/>
                <w:sz w:val="24"/>
                <w:szCs w:val="24"/>
              </w:rPr>
              <w:t>revisa</w:t>
            </w:r>
            <w:r>
              <w:rPr>
                <w:rFonts w:ascii="Arial" w:hAnsi="Arial" w:cs="Arial"/>
                <w:sz w:val="24"/>
                <w:szCs w:val="24"/>
              </w:rPr>
              <w:t>r los contenidos.</w:t>
            </w:r>
          </w:p>
        </w:tc>
      </w:tr>
    </w:tbl>
    <w:p w14:paraId="10C8FB1A" w14:textId="77777777" w:rsidR="00794F6A" w:rsidRDefault="00794F6A" w:rsidP="005205E1">
      <w:pPr>
        <w:pStyle w:val="Prrafodelista"/>
      </w:pPr>
    </w:p>
    <w:p w14:paraId="0955CA66" w14:textId="77777777" w:rsidR="00794F6A" w:rsidRDefault="00794F6A" w:rsidP="005205E1">
      <w:pPr>
        <w:pStyle w:val="Prrafodelista"/>
      </w:pPr>
    </w:p>
    <w:p w14:paraId="3B425624" w14:textId="77777777" w:rsidR="00794F6A" w:rsidRDefault="00794F6A" w:rsidP="005205E1">
      <w:pPr>
        <w:pStyle w:val="Prrafodelista"/>
      </w:pPr>
    </w:p>
    <w:p w14:paraId="7AEF678F" w14:textId="77777777" w:rsidR="00794F6A" w:rsidRPr="00A977BE" w:rsidRDefault="00794F6A" w:rsidP="00794F6A">
      <w:pPr>
        <w:rPr>
          <w:b/>
        </w:rPr>
      </w:pPr>
    </w:p>
    <w:p w14:paraId="4D64D9E6" w14:textId="77777777" w:rsidR="00794F6A" w:rsidRPr="00AB4D33" w:rsidRDefault="00794F6A" w:rsidP="00794F6A">
      <w:pPr>
        <w:ind w:left="720"/>
      </w:pPr>
    </w:p>
    <w:p w14:paraId="31083D9F" w14:textId="77777777" w:rsidR="00794F6A" w:rsidRDefault="00794F6A" w:rsidP="005205E1">
      <w:pPr>
        <w:pStyle w:val="Prrafodelista"/>
        <w:numPr>
          <w:ilvl w:val="0"/>
          <w:numId w:val="17"/>
        </w:numPr>
      </w:pPr>
      <w:r w:rsidRPr="00AB4D33">
        <w:t>Las operaciones que debe realizar son: suma, resta, multiplicación y división. Así mismo, los números serán ingresados mediante botones y no directamente del teclado.</w:t>
      </w:r>
    </w:p>
    <w:p w14:paraId="2430DA46" w14:textId="77777777" w:rsidR="00794F6A" w:rsidRDefault="00794F6A" w:rsidP="005205E1">
      <w:pPr>
        <w:pStyle w:val="Prrafodelista"/>
        <w:numPr>
          <w:ilvl w:val="0"/>
          <w:numId w:val="17"/>
        </w:numPr>
      </w:pPr>
      <w:r>
        <w:t>El diseño de la interfaz de la calculadora debe ser similar a la que se muestra.</w:t>
      </w:r>
    </w:p>
    <w:p w14:paraId="01327D49" w14:textId="77777777" w:rsidR="00794F6A" w:rsidRDefault="00794F6A" w:rsidP="00794F6A">
      <w:pPr>
        <w:ind w:left="1080"/>
      </w:pPr>
    </w:p>
    <w:p w14:paraId="08FD026F" w14:textId="77777777" w:rsidR="00794F6A" w:rsidRDefault="00794F6A" w:rsidP="00794F6A">
      <w:pPr>
        <w:ind w:left="1080"/>
      </w:pPr>
    </w:p>
    <w:p w14:paraId="6D53168B" w14:textId="77777777" w:rsidR="00794F6A" w:rsidRPr="00AB4D33" w:rsidRDefault="00794F6A" w:rsidP="00794F6A">
      <w:pPr>
        <w:ind w:left="1080"/>
        <w:rPr>
          <w:sz w:val="20"/>
          <w:szCs w:val="20"/>
        </w:rPr>
      </w:pPr>
      <w:r w:rsidRPr="00C02024">
        <w:rPr>
          <w:noProof/>
          <w:lang w:val="es-MX" w:eastAsia="es-MX"/>
        </w:rPr>
        <w:lastRenderedPageBreak/>
        <w:drawing>
          <wp:inline distT="0" distB="0" distL="0" distR="0" wp14:anchorId="17484000" wp14:editId="49CBF6B3">
            <wp:extent cx="1838325" cy="2496185"/>
            <wp:effectExtent l="0" t="0" r="9525" b="0"/>
            <wp:docPr id="16" name="image9.png" descr="Imagen que contiene electrónica, luz, teclado, fo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 descr="Imagen que contiene electrónica, luz, teclado, foto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934" cy="2502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4BD02" w14:textId="77777777" w:rsidR="00794F6A" w:rsidRDefault="00794F6A" w:rsidP="00794F6A">
      <w:pPr>
        <w:ind w:left="1080"/>
      </w:pPr>
    </w:p>
    <w:p w14:paraId="1023C42E" w14:textId="77777777" w:rsidR="00794F6A" w:rsidRPr="00AB4D33" w:rsidRDefault="00794F6A" w:rsidP="00794F6A">
      <w:pPr>
        <w:ind w:left="1080"/>
      </w:pPr>
    </w:p>
    <w:p w14:paraId="4729D301" w14:textId="77777777" w:rsidR="00794F6A" w:rsidRPr="00794F6A" w:rsidRDefault="00794F6A" w:rsidP="005205E1">
      <w:pPr>
        <w:pStyle w:val="Prrafodelista"/>
        <w:numPr>
          <w:ilvl w:val="0"/>
          <w:numId w:val="17"/>
        </w:numPr>
      </w:pPr>
      <w:r w:rsidRPr="00794F6A">
        <w:t xml:space="preserve">Los botones deberán tener un tamaño fijo de 80px de alto y 80px de ancho, para este diseño debes utilizar la clase </w:t>
      </w:r>
      <w:proofErr w:type="spellStart"/>
      <w:r w:rsidRPr="00794F6A">
        <w:t>JButton</w:t>
      </w:r>
      <w:proofErr w:type="spellEnd"/>
      <w:r w:rsidRPr="00794F6A">
        <w:t>.</w:t>
      </w:r>
    </w:p>
    <w:p w14:paraId="2A90B358" w14:textId="77777777" w:rsidR="00794F6A" w:rsidRPr="00794F6A" w:rsidRDefault="00794F6A" w:rsidP="005205E1">
      <w:pPr>
        <w:pStyle w:val="Prrafodelista"/>
        <w:numPr>
          <w:ilvl w:val="0"/>
          <w:numId w:val="17"/>
        </w:numPr>
      </w:pPr>
      <w:r w:rsidRPr="00794F6A">
        <w:t xml:space="preserve">El campo de texto deberá tener una altura de 50px y estar alineado como se muestra en la imagen. Para ello, utiliza la clase </w:t>
      </w:r>
      <w:proofErr w:type="spellStart"/>
      <w:r w:rsidRPr="00794F6A">
        <w:t>JTextField</w:t>
      </w:r>
      <w:proofErr w:type="spellEnd"/>
      <w:r w:rsidRPr="00794F6A">
        <w:t>.</w:t>
      </w:r>
    </w:p>
    <w:p w14:paraId="0C3CF29D" w14:textId="77777777" w:rsidR="00794F6A" w:rsidRPr="00794F6A" w:rsidRDefault="00794F6A" w:rsidP="005205E1">
      <w:pPr>
        <w:pStyle w:val="Prrafodelista"/>
        <w:numPr>
          <w:ilvl w:val="0"/>
          <w:numId w:val="17"/>
        </w:numPr>
      </w:pPr>
      <w:r w:rsidRPr="00794F6A">
        <w:t xml:space="preserve">Para la funcionalidad, considera las siguientes instrucciones: </w:t>
      </w:r>
    </w:p>
    <w:p w14:paraId="19343AFE" w14:textId="77777777" w:rsidR="00794F6A" w:rsidRDefault="00794F6A" w:rsidP="005205E1">
      <w:pPr>
        <w:pStyle w:val="Prrafodelista"/>
      </w:pPr>
    </w:p>
    <w:p w14:paraId="03C7E078" w14:textId="63824432" w:rsidR="00794F6A" w:rsidRPr="00794F6A" w:rsidRDefault="00794F6A" w:rsidP="005205E1">
      <w:pPr>
        <w:pStyle w:val="Prrafodelista"/>
        <w:numPr>
          <w:ilvl w:val="0"/>
          <w:numId w:val="18"/>
        </w:numPr>
        <w:rPr>
          <w:b/>
        </w:rPr>
      </w:pPr>
      <w:r w:rsidRPr="00AB4D33">
        <w:t>Concatenar más de un número en el input, excepto cuando se ingresen los símbolos +, -, *, /, C o =.</w:t>
      </w:r>
    </w:p>
    <w:p w14:paraId="177F14C6" w14:textId="77777777" w:rsidR="00794F6A" w:rsidRPr="002972D6" w:rsidRDefault="00794F6A" w:rsidP="005205E1">
      <w:pPr>
        <w:pStyle w:val="Prrafodelista"/>
      </w:pPr>
    </w:p>
    <w:p w14:paraId="25FB05EE" w14:textId="77777777" w:rsidR="00794F6A" w:rsidRPr="00AB4D33" w:rsidRDefault="00794F6A" w:rsidP="00794F6A">
      <w:pPr>
        <w:jc w:val="center"/>
        <w:rPr>
          <w:sz w:val="20"/>
          <w:szCs w:val="20"/>
        </w:rPr>
      </w:pP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0C3FB6F" wp14:editId="699192F6">
            <wp:extent cx="2009775" cy="2310765"/>
            <wp:effectExtent l="0" t="0" r="9525" b="0"/>
            <wp:docPr id="21" name="image8.png" descr="Imagen que contiene electrónica, foto, tecla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 descr="Imagen que contiene electrónica, foto, teclado&#10;&#10;Descripción generada automá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062" cy="2311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F46FE" w14:textId="77777777" w:rsidR="00794F6A" w:rsidRDefault="00794F6A" w:rsidP="00794F6A"/>
    <w:p w14:paraId="0CF33559" w14:textId="77777777" w:rsidR="00794F6A" w:rsidRDefault="00794F6A" w:rsidP="00794F6A"/>
    <w:p w14:paraId="69525E36" w14:textId="77777777" w:rsidR="00794F6A" w:rsidRDefault="00794F6A" w:rsidP="00794F6A"/>
    <w:p w14:paraId="17F53761" w14:textId="77777777" w:rsidR="00794F6A" w:rsidRDefault="00794F6A" w:rsidP="00794F6A"/>
    <w:p w14:paraId="355A3E15" w14:textId="77777777" w:rsidR="00794F6A" w:rsidRPr="00AB4D33" w:rsidRDefault="00794F6A" w:rsidP="005205E1">
      <w:pPr>
        <w:pStyle w:val="Prrafodelista"/>
        <w:numPr>
          <w:ilvl w:val="0"/>
          <w:numId w:val="18"/>
        </w:numPr>
      </w:pPr>
      <w:r w:rsidRPr="00AB4D33">
        <w:t>Limpiar las variables y el elemento input cuando se presione el botón con el símbolo C.</w:t>
      </w:r>
    </w:p>
    <w:p w14:paraId="620C8E28" w14:textId="77777777" w:rsidR="00794F6A" w:rsidRDefault="00794F6A" w:rsidP="005205E1">
      <w:pPr>
        <w:pStyle w:val="Prrafodelista"/>
        <w:numPr>
          <w:ilvl w:val="0"/>
          <w:numId w:val="18"/>
        </w:numPr>
      </w:pPr>
      <w:r w:rsidRPr="00C02024">
        <w:lastRenderedPageBreak/>
        <w:t xml:space="preserve">Cuando </w:t>
      </w:r>
      <w:r>
        <w:t>se ingresen</w:t>
      </w:r>
      <w:r w:rsidRPr="00C02024">
        <w:t xml:space="preserve"> los símbolos +, -, *, /</w:t>
      </w:r>
      <w:r>
        <w:t xml:space="preserve"> o</w:t>
      </w:r>
      <w:r w:rsidRPr="00C02024">
        <w:t xml:space="preserve"> =, estos debe</w:t>
      </w:r>
      <w:r>
        <w:t>rá</w:t>
      </w:r>
      <w:r w:rsidRPr="00C02024">
        <w:t xml:space="preserve">n aparecer en el </w:t>
      </w:r>
      <w:r w:rsidRPr="00C02024">
        <w:rPr>
          <w:b/>
        </w:rPr>
        <w:t>input</w:t>
      </w:r>
      <w:r w:rsidRPr="00C02024">
        <w:t xml:space="preserve"> y conservar los valores ingresados para hacer la operación correspondiente.</w:t>
      </w:r>
    </w:p>
    <w:p w14:paraId="16B68F44" w14:textId="77777777" w:rsidR="00794F6A" w:rsidRDefault="00794F6A" w:rsidP="005205E1">
      <w:pPr>
        <w:pStyle w:val="Prrafodelista"/>
      </w:pPr>
    </w:p>
    <w:p w14:paraId="74A2EB68" w14:textId="77777777" w:rsidR="00794F6A" w:rsidRDefault="00794F6A" w:rsidP="005205E1">
      <w:pPr>
        <w:pStyle w:val="Prrafodelista"/>
      </w:pPr>
    </w:p>
    <w:p w14:paraId="292DEE77" w14:textId="77777777" w:rsidR="00794F6A" w:rsidRPr="00C02024" w:rsidRDefault="00794F6A" w:rsidP="00794F6A">
      <w:r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FC5B5" wp14:editId="2810582B">
                <wp:simplePos x="0" y="0"/>
                <wp:positionH relativeFrom="column">
                  <wp:posOffset>2533650</wp:posOffset>
                </wp:positionH>
                <wp:positionV relativeFrom="paragraph">
                  <wp:posOffset>1203325</wp:posOffset>
                </wp:positionV>
                <wp:extent cx="971550" cy="5810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1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B0C71D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" o:spid="_x0000_s1026" type="#_x0000_t13" style="position:absolute;margin-left:199.5pt;margin-top:94.75pt;width:76.5pt;height:4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" adj="15141" fillcolor="#5b9bd5 [3204]" strokecolor="#1f4d78 [1604]" strokeweight="1pt"/>
            </w:pict>
          </mc:Fallback>
        </mc:AlternateContent>
      </w: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331EE" wp14:editId="796F35CC">
            <wp:extent cx="2593665" cy="3120833"/>
            <wp:effectExtent l="0" t="0" r="0" b="0"/>
            <wp:docPr id="4" name="image8.png" descr="Imagen que contiene electrónica, foto, tecla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Imagen que contiene electrónica, foto, teclado&#10;&#10;Descripción generada automá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665" cy="3120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MX" w:eastAsia="es-MX"/>
        </w:rPr>
        <w:t xml:space="preserve">                   </w:t>
      </w: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A6FD81C" wp14:editId="6FC26D88">
            <wp:extent cx="2578350" cy="3143467"/>
            <wp:effectExtent l="0" t="0" r="0" b="0"/>
            <wp:docPr id="22" name="image1.png" descr="Imagen que contiene electrónica, teclado, luz, fo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 descr="Imagen que contiene electrónica, teclado, luz, foto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350" cy="3143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22478" w14:textId="77777777" w:rsidR="00794F6A" w:rsidRDefault="00794F6A" w:rsidP="005205E1">
      <w:pPr>
        <w:pStyle w:val="Prrafodelista"/>
      </w:pPr>
    </w:p>
    <w:p w14:paraId="52DDF63F" w14:textId="77777777" w:rsidR="00794F6A" w:rsidRDefault="00794F6A" w:rsidP="005205E1">
      <w:pPr>
        <w:pStyle w:val="Prrafodelista"/>
      </w:pPr>
    </w:p>
    <w:p w14:paraId="283CA2E2" w14:textId="77777777" w:rsidR="00794F6A" w:rsidRDefault="00794F6A" w:rsidP="005205E1">
      <w:pPr>
        <w:pStyle w:val="Prrafodelista"/>
      </w:pPr>
    </w:p>
    <w:p w14:paraId="39418355" w14:textId="77777777" w:rsidR="00794F6A" w:rsidRDefault="00794F6A" w:rsidP="005205E1">
      <w:pPr>
        <w:pStyle w:val="Prrafodelista"/>
      </w:pPr>
    </w:p>
    <w:p w14:paraId="21581572" w14:textId="77777777" w:rsidR="00794F6A" w:rsidRDefault="00794F6A" w:rsidP="005205E1">
      <w:pPr>
        <w:pStyle w:val="Prrafodelista"/>
        <w:numPr>
          <w:ilvl w:val="0"/>
          <w:numId w:val="19"/>
        </w:numPr>
      </w:pPr>
      <w:r w:rsidRPr="00E81E9D">
        <w:t>Cuando se presione el botón con el símbolo igual (=), deberá mostrarse el resultado de la operación.</w:t>
      </w:r>
    </w:p>
    <w:p w14:paraId="4B3B676B" w14:textId="77777777" w:rsidR="00794F6A" w:rsidRDefault="00794F6A" w:rsidP="00794F6A"/>
    <w:p w14:paraId="40FB45C5" w14:textId="77777777" w:rsidR="00794F6A" w:rsidRDefault="00794F6A" w:rsidP="00794F6A">
      <w:r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F0DF90" wp14:editId="03BD532F">
                <wp:simplePos x="0" y="0"/>
                <wp:positionH relativeFrom="margin">
                  <wp:posOffset>2500498</wp:posOffset>
                </wp:positionH>
                <wp:positionV relativeFrom="paragraph">
                  <wp:posOffset>889635</wp:posOffset>
                </wp:positionV>
                <wp:extent cx="1223159" cy="973777"/>
                <wp:effectExtent l="0" t="19050" r="34290" b="36195"/>
                <wp:wrapNone/>
                <wp:docPr id="15" name="Flecha: 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159" cy="9737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50A430" id="Flecha: a la derecha 15" o:spid="_x0000_s1026" type="#_x0000_t13" style="position:absolute;margin-left:196.9pt;margin-top:70.05pt;width:96.3pt;height:76.7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" adj="13002" fillcolor="#5b9bd5 [3204]" strokecolor="#1f4d78 [1604]" strokeweight="1pt">
                <w10:wrap anchorx="margin"/>
              </v:shape>
            </w:pict>
          </mc:Fallback>
        </mc:AlternateContent>
      </w: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12CEA93" wp14:editId="032FBB3C">
            <wp:extent cx="2418286" cy="2949777"/>
            <wp:effectExtent l="0" t="0" r="0" b="0"/>
            <wp:docPr id="11" name="image6.png" descr="Imagen que contiene electrónica, foto, luz, tecla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Imagen que contiene electrónica, foto, luz, teclad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286" cy="2949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MX" w:eastAsia="es-MX"/>
        </w:rPr>
        <w:t xml:space="preserve">                                </w:t>
      </w: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2E9841" wp14:editId="6B93DCF0">
            <wp:extent cx="2440660" cy="2975598"/>
            <wp:effectExtent l="0" t="0" r="0" b="0"/>
            <wp:docPr id="12" name="image1.png" descr="Imagen que contiene electrónica, teclado, luz, fo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Imagen que contiene electrónica, teclado, luz, foto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660" cy="2975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</w:t>
      </w:r>
    </w:p>
    <w:p w14:paraId="02B05E80" w14:textId="77777777" w:rsidR="00794F6A" w:rsidRDefault="00794F6A" w:rsidP="005205E1">
      <w:pPr>
        <w:pStyle w:val="Prrafodelista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8FE68A" wp14:editId="058BFFA6">
                <wp:simplePos x="0" y="0"/>
                <wp:positionH relativeFrom="column">
                  <wp:posOffset>4527410</wp:posOffset>
                </wp:positionH>
                <wp:positionV relativeFrom="paragraph">
                  <wp:posOffset>40830</wp:posOffset>
                </wp:positionV>
                <wp:extent cx="1033153" cy="961901"/>
                <wp:effectExtent l="19050" t="0" r="33655" b="29210"/>
                <wp:wrapNone/>
                <wp:docPr id="17" name="Flecha: haci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96190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019DAA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7" o:spid="_x0000_s1026" type="#_x0000_t67" style="position:absolute;margin-left:356.5pt;margin-top:3.2pt;width:81.35pt;height:7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" adj="10800" fillcolor="#5b9bd5 [3204]" strokecolor="#1f4d78 [1604]" strokeweight="1pt"/>
            </w:pict>
          </mc:Fallback>
        </mc:AlternateContent>
      </w:r>
    </w:p>
    <w:p w14:paraId="4326165D" w14:textId="77777777" w:rsidR="00794F6A" w:rsidRDefault="00794F6A" w:rsidP="005205E1">
      <w:pPr>
        <w:pStyle w:val="Prrafodelista"/>
      </w:pPr>
    </w:p>
    <w:p w14:paraId="2734BAAA" w14:textId="77777777" w:rsidR="00794F6A" w:rsidRDefault="00794F6A" w:rsidP="005205E1">
      <w:pPr>
        <w:pStyle w:val="Prrafodelista"/>
      </w:pPr>
    </w:p>
    <w:p w14:paraId="2CE9E42D" w14:textId="77777777" w:rsidR="00794F6A" w:rsidRDefault="00794F6A" w:rsidP="005205E1">
      <w:pPr>
        <w:pStyle w:val="Prrafodelista"/>
      </w:pPr>
    </w:p>
    <w:p w14:paraId="23E352B7" w14:textId="77777777" w:rsidR="00794F6A" w:rsidRDefault="00794F6A" w:rsidP="005205E1">
      <w:pPr>
        <w:pStyle w:val="Prrafodelista"/>
      </w:pPr>
    </w:p>
    <w:p w14:paraId="62E8EB14" w14:textId="77777777" w:rsidR="00794F6A" w:rsidRDefault="00794F6A" w:rsidP="005205E1">
      <w:pPr>
        <w:pStyle w:val="Prrafodelista"/>
      </w:pPr>
    </w:p>
    <w:p w14:paraId="1C8F4BBD" w14:textId="77777777" w:rsidR="00794F6A" w:rsidRDefault="00794F6A" w:rsidP="00794F6A">
      <w:r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DB29AA" wp14:editId="00DA5EF7">
                <wp:simplePos x="0" y="0"/>
                <wp:positionH relativeFrom="column">
                  <wp:posOffset>2520538</wp:posOffset>
                </wp:positionH>
                <wp:positionV relativeFrom="paragraph">
                  <wp:posOffset>894294</wp:posOffset>
                </wp:positionV>
                <wp:extent cx="1021278" cy="1045029"/>
                <wp:effectExtent l="19050" t="19050" r="26670" b="41275"/>
                <wp:wrapNone/>
                <wp:docPr id="18" name="Flecha: hacia la izquier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104502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928800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8" o:spid="_x0000_s1026" type="#_x0000_t66" style="position:absolute;margin-left:198.45pt;margin-top:70.4pt;width:80.4pt;height:8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" adj="10800" fillcolor="#5b9bd5 [3204]" strokecolor="#1f4d78 [1604]" strokeweight="1pt"/>
            </w:pict>
          </mc:Fallback>
        </mc:AlternateContent>
      </w: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479D50A" wp14:editId="60EEBA06">
            <wp:extent cx="2425935" cy="2970940"/>
            <wp:effectExtent l="0" t="0" r="0" b="0"/>
            <wp:docPr id="13" name="image5.png" descr="Imagen que contiene electrónica, teclado, foto, luz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 descr="Imagen que contiene electrónica, teclado, foto, luz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935" cy="297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MX" w:eastAsia="es-MX"/>
        </w:rPr>
        <w:t xml:space="preserve">                              </w:t>
      </w:r>
      <w:r w:rsidRPr="00C0202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16351DE" wp14:editId="1A489BC0">
            <wp:extent cx="2418286" cy="2949777"/>
            <wp:effectExtent l="0" t="0" r="0" b="0"/>
            <wp:docPr id="14" name="image6.png" descr="Imagen que contiene electrónica, foto, luz, tecla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 descr="Imagen que contiene electrónica, foto, luz, teclad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286" cy="2949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95399" w14:textId="77777777" w:rsidR="00794F6A" w:rsidRDefault="00794F6A" w:rsidP="00794F6A"/>
    <w:p w14:paraId="3DE8E86D" w14:textId="77777777" w:rsidR="00794F6A" w:rsidRDefault="00794F6A" w:rsidP="005205E1">
      <w:pPr>
        <w:pStyle w:val="Prrafodelista"/>
      </w:pPr>
    </w:p>
    <w:p w14:paraId="2B298141" w14:textId="77777777" w:rsidR="00794F6A" w:rsidRDefault="00794F6A" w:rsidP="005205E1">
      <w:pPr>
        <w:pStyle w:val="Prrafodelista"/>
      </w:pPr>
    </w:p>
    <w:p w14:paraId="7250646A" w14:textId="77777777" w:rsidR="00794F6A" w:rsidRDefault="00794F6A" w:rsidP="005205E1">
      <w:pPr>
        <w:pStyle w:val="Prrafodelista"/>
      </w:pPr>
    </w:p>
    <w:p w14:paraId="1129337E" w14:textId="77777777" w:rsidR="00794F6A" w:rsidRDefault="00794F6A" w:rsidP="005205E1">
      <w:pPr>
        <w:pStyle w:val="Prrafodelista"/>
      </w:pPr>
    </w:p>
    <w:p w14:paraId="74A91B59" w14:textId="77777777" w:rsidR="00794F6A" w:rsidRPr="00DA226A" w:rsidRDefault="00794F6A" w:rsidP="005205E1">
      <w:pPr>
        <w:pStyle w:val="Prrafodelista"/>
        <w:numPr>
          <w:ilvl w:val="0"/>
          <w:numId w:val="20"/>
        </w:numPr>
      </w:pPr>
      <w:r w:rsidRPr="00DA226A">
        <w:lastRenderedPageBreak/>
        <w:t xml:space="preserve">Guarda y envía a tú Asesor la carpeta del proyecto creado en el entorno de desarrollo </w:t>
      </w:r>
      <w:proofErr w:type="spellStart"/>
      <w:r w:rsidRPr="00DA226A">
        <w:t>NetBeans</w:t>
      </w:r>
      <w:proofErr w:type="spellEnd"/>
      <w:r w:rsidRPr="00DA226A">
        <w:t xml:space="preserve"> en un archivo ZIP.</w:t>
      </w:r>
    </w:p>
    <w:p w14:paraId="168B167A" w14:textId="77777777" w:rsidR="00794F6A" w:rsidRDefault="00794F6A" w:rsidP="00794F6A">
      <w:pPr>
        <w:rPr>
          <w:b/>
        </w:rPr>
      </w:pPr>
    </w:p>
    <w:p w14:paraId="70EA0495" w14:textId="77777777" w:rsidR="00794F6A" w:rsidRDefault="00794F6A" w:rsidP="00794F6A">
      <w:pPr>
        <w:rPr>
          <w:b/>
        </w:rPr>
      </w:pPr>
    </w:p>
    <w:p w14:paraId="5CBEC628" w14:textId="77777777" w:rsidR="00794F6A" w:rsidRDefault="00794F6A" w:rsidP="00794F6A">
      <w:pPr>
        <w:rPr>
          <w:b/>
        </w:rPr>
      </w:pPr>
    </w:p>
    <w:p w14:paraId="1DC4DA74" w14:textId="77777777" w:rsidR="00794F6A" w:rsidRDefault="00794F6A" w:rsidP="00794F6A">
      <w:pPr>
        <w:rPr>
          <w:b/>
        </w:rPr>
      </w:pPr>
    </w:p>
    <w:p w14:paraId="23FD5987" w14:textId="77777777" w:rsidR="00794F6A" w:rsidRPr="0064641C" w:rsidRDefault="00794F6A" w:rsidP="00794F6A">
      <w:pPr>
        <w:rPr>
          <w:rFonts w:ascii="Arial" w:hAnsi="Arial" w:cs="Arial"/>
          <w:b/>
          <w:sz w:val="28"/>
        </w:rPr>
      </w:pPr>
      <w:r w:rsidRPr="0064641C">
        <w:rPr>
          <w:rFonts w:ascii="Arial" w:hAnsi="Arial" w:cs="Arial"/>
          <w:b/>
          <w:sz w:val="28"/>
        </w:rPr>
        <w:t>2da Parte:</w:t>
      </w:r>
    </w:p>
    <w:p w14:paraId="49604B29" w14:textId="77777777" w:rsidR="00794F6A" w:rsidRDefault="00794F6A" w:rsidP="005205E1">
      <w:pPr>
        <w:pStyle w:val="Prrafodelista"/>
      </w:pPr>
    </w:p>
    <w:p w14:paraId="0E3049CD" w14:textId="77777777" w:rsidR="00794F6A" w:rsidRDefault="00794F6A" w:rsidP="005205E1">
      <w:pPr>
        <w:pStyle w:val="Prrafodelista"/>
      </w:pPr>
    </w:p>
    <w:p w14:paraId="6D8BF225" w14:textId="77777777" w:rsidR="00794F6A" w:rsidRDefault="00794F6A" w:rsidP="005205E1">
      <w:pPr>
        <w:pStyle w:val="Prrafodelista"/>
      </w:pPr>
    </w:p>
    <w:p w14:paraId="2CD569E2" w14:textId="77777777" w:rsidR="00794F6A" w:rsidRPr="00DA226A" w:rsidRDefault="00794F6A" w:rsidP="005205E1">
      <w:pPr>
        <w:pStyle w:val="Prrafodelista"/>
        <w:numPr>
          <w:ilvl w:val="0"/>
          <w:numId w:val="22"/>
        </w:numPr>
      </w:pPr>
      <w:r w:rsidRPr="00DA226A">
        <w:t xml:space="preserve">Elabora un archivo en formato </w:t>
      </w:r>
      <w:r w:rsidRPr="00451469">
        <w:rPr>
          <w:i/>
        </w:rPr>
        <w:t>Word</w:t>
      </w:r>
      <w:r w:rsidRPr="00DA226A">
        <w:t xml:space="preserve"> con las siguientes características: </w:t>
      </w:r>
    </w:p>
    <w:p w14:paraId="124BC112" w14:textId="77777777" w:rsidR="00794F6A" w:rsidRDefault="00794F6A" w:rsidP="005205E1">
      <w:pPr>
        <w:pStyle w:val="Prrafodelista"/>
      </w:pPr>
    </w:p>
    <w:p w14:paraId="7F3A8B54" w14:textId="77777777" w:rsidR="00794F6A" w:rsidRDefault="00794F6A" w:rsidP="005205E1">
      <w:pPr>
        <w:pStyle w:val="Prrafodelista"/>
        <w:numPr>
          <w:ilvl w:val="0"/>
          <w:numId w:val="23"/>
        </w:numPr>
      </w:pPr>
      <w:r>
        <w:t>Datos de identificación: en la primera hoja realiza una portada que contenga: nombre de la universidad, tu nombre, tu matrícula, nombre del Módulo, nombre del Reto y fecha de elaboración.</w:t>
      </w:r>
    </w:p>
    <w:p w14:paraId="4042ACF8" w14:textId="77777777" w:rsidR="00B45239" w:rsidRPr="00B45239" w:rsidRDefault="00B45239" w:rsidP="005205E1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lang w:val="es-MX" w:eastAsia="es-MX"/>
        </w:rPr>
      </w:pPr>
      <w:r w:rsidRPr="00B45239">
        <w:rPr>
          <w:lang w:val="es-MX" w:eastAsia="es-MX"/>
        </w:rPr>
        <w:t>Diagrama de casos de uso, en el que expliques la interacción que tendrá un usuario con la calculadora, según los requerimientos solicitados en la primera parte de este Reto</w:t>
      </w:r>
    </w:p>
    <w:p w14:paraId="120348F5" w14:textId="77777777" w:rsidR="00794F6A" w:rsidRDefault="00794F6A" w:rsidP="005205E1">
      <w:pPr>
        <w:pStyle w:val="Prrafodelista"/>
      </w:pPr>
    </w:p>
    <w:tbl>
      <w:tblPr>
        <w:tblStyle w:val="Tablaconcuadrcula"/>
        <w:tblW w:w="0" w:type="auto"/>
        <w:tblInd w:w="32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284" w:type="dxa"/>
          <w:bottom w:w="113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5670"/>
      </w:tblGrid>
      <w:tr w:rsidR="00794F6A" w:rsidRPr="004F18AC" w14:paraId="525D661B" w14:textId="77777777" w:rsidTr="00E64223">
        <w:trPr>
          <w:trHeight w:val="914"/>
        </w:trPr>
        <w:tc>
          <w:tcPr>
            <w:tcW w:w="1417" w:type="dxa"/>
            <w:shd w:val="clear" w:color="auto" w:fill="FDA4A4"/>
          </w:tcPr>
          <w:p w14:paraId="2312910F" w14:textId="77777777" w:rsidR="00794F6A" w:rsidRPr="00BD6C52" w:rsidRDefault="00794F6A" w:rsidP="00E64223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 w:themeColor="background2" w:themeShade="40"/>
              </w:rPr>
            </w:pPr>
            <w:r>
              <w:rPr>
                <w:rFonts w:ascii="Arial" w:eastAsia="Arial" w:hAnsi="Arial" w:cs="Arial"/>
                <w:noProof/>
                <w:color w:val="3B3838" w:themeColor="background2" w:themeShade="40"/>
                <w:lang w:val="es-MX" w:eastAsia="es-MX"/>
              </w:rPr>
              <w:drawing>
                <wp:anchor distT="0" distB="0" distL="114300" distR="114300" simplePos="0" relativeHeight="251664384" behindDoc="0" locked="0" layoutInCell="1" allowOverlap="1" wp14:anchorId="6E8BD004" wp14:editId="04B81D4C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11430</wp:posOffset>
                  </wp:positionV>
                  <wp:extent cx="556895" cy="556895"/>
                  <wp:effectExtent l="0" t="0" r="1905" b="1905"/>
                  <wp:wrapSquare wrapText="bothSides"/>
                  <wp:docPr id="51" name="Imagen 51" descr="Imagen que contiene dibu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51" descr="Imagen que contiene dibuj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</w:tcPr>
          <w:p w14:paraId="1A53ACD1" w14:textId="77777777" w:rsidR="00794F6A" w:rsidRPr="001B0662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FF7474"/>
              </w:rPr>
            </w:pPr>
            <w:r w:rsidRPr="001B0662">
              <w:rPr>
                <w:rFonts w:ascii="Arial" w:eastAsia="Arial" w:hAnsi="Arial" w:cs="Arial"/>
                <w:b/>
                <w:color w:val="FF7474"/>
              </w:rPr>
              <w:t>Nota</w:t>
            </w:r>
          </w:p>
          <w:p w14:paraId="17198287" w14:textId="08D7C9F9" w:rsidR="00794F6A" w:rsidRPr="00F42BEA" w:rsidRDefault="00794F6A" w:rsidP="00E6422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02024">
              <w:rPr>
                <w:rFonts w:ascii="Arial" w:hAnsi="Arial" w:cs="Arial"/>
                <w:sz w:val="24"/>
                <w:szCs w:val="24"/>
              </w:rPr>
              <w:t>Si no recuerdas c</w:t>
            </w:r>
            <w:r w:rsidR="00D76881">
              <w:rPr>
                <w:rFonts w:ascii="Arial" w:hAnsi="Arial" w:cs="Arial"/>
                <w:sz w:val="24"/>
                <w:szCs w:val="24"/>
              </w:rPr>
              <w:t>ó</w:t>
            </w:r>
            <w:r w:rsidRPr="00C02024">
              <w:rPr>
                <w:rFonts w:ascii="Arial" w:hAnsi="Arial" w:cs="Arial"/>
                <w:sz w:val="24"/>
                <w:szCs w:val="24"/>
              </w:rPr>
              <w:t xml:space="preserve">mo hacer un diagrama de casos de uso, </w:t>
            </w:r>
            <w:r w:rsidRPr="0023185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revisa la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  <w:r w:rsidRPr="00231851">
              <w:rPr>
                <w:rFonts w:ascii="Arial" w:hAnsi="Arial" w:cs="Arial"/>
                <w:b/>
                <w:bCs/>
                <w:sz w:val="24"/>
                <w:szCs w:val="24"/>
              </w:rPr>
              <w:t>ección: UML sobre el manejo de eventos.</w:t>
            </w:r>
          </w:p>
          <w:p w14:paraId="48B13C26" w14:textId="77777777" w:rsidR="00794F6A" w:rsidRPr="004F18AC" w:rsidRDefault="00794F6A" w:rsidP="00E64223">
            <w:pPr>
              <w:spacing w:line="276" w:lineRule="auto"/>
              <w:ind w:right="310"/>
              <w:rPr>
                <w:rFonts w:ascii="Arial" w:eastAsia="Arial" w:hAnsi="Arial" w:cs="Arial"/>
                <w:noProof/>
                <w:color w:val="3B3838" w:themeColor="background2" w:themeShade="40"/>
              </w:rPr>
            </w:pPr>
          </w:p>
        </w:tc>
      </w:tr>
    </w:tbl>
    <w:p w14:paraId="6422EDA7" w14:textId="77777777" w:rsidR="00794F6A" w:rsidRPr="00DA226A" w:rsidRDefault="00794F6A" w:rsidP="00794F6A"/>
    <w:p w14:paraId="2B040353" w14:textId="77777777" w:rsidR="00794F6A" w:rsidRPr="00DA226A" w:rsidRDefault="00794F6A" w:rsidP="005205E1">
      <w:pPr>
        <w:pStyle w:val="Prrafodelista"/>
        <w:numPr>
          <w:ilvl w:val="0"/>
          <w:numId w:val="22"/>
        </w:numPr>
      </w:pPr>
      <w:r w:rsidRPr="00DA226A">
        <w:t>Guarda tu archivo y envíalo a tu Asesor para su retroalimentación.</w:t>
      </w:r>
    </w:p>
    <w:p w14:paraId="72DC493E" w14:textId="470C7831" w:rsidR="00DF0415" w:rsidRPr="00794F6A" w:rsidRDefault="00DF0415" w:rsidP="00794F6A">
      <w:pPr>
        <w:spacing w:after="160" w:line="259" w:lineRule="auto"/>
        <w:rPr>
          <w:rFonts w:ascii="Arial" w:hAnsi="Arial" w:cs="Arial"/>
          <w:b/>
          <w:sz w:val="24"/>
        </w:rPr>
      </w:pPr>
    </w:p>
    <w:sectPr w:rsidR="00DF0415" w:rsidRPr="00794F6A" w:rsidSect="00794F6A">
      <w:footerReference w:type="default" r:id="rId20"/>
      <w:pgSz w:w="12240" w:h="15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50DFAB" w14:textId="77777777" w:rsidR="00D02D06" w:rsidRDefault="00D02D06" w:rsidP="00334D77">
      <w:r>
        <w:separator/>
      </w:r>
    </w:p>
  </w:endnote>
  <w:endnote w:type="continuationSeparator" w:id="0">
    <w:p w14:paraId="76BADA1F" w14:textId="77777777" w:rsidR="00D02D06" w:rsidRDefault="00D02D06" w:rsidP="00334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A4DD23B-5783-49F5-8C47-D6E4D6ED2843}"/>
    <w:embedBold r:id="rId2" w:fontKey="{2259F3BB-D2A0-4562-B0E3-6D0C2F72495F}"/>
    <w:embedItalic r:id="rId3" w:fontKey="{CCE39BFE-84AF-470C-A348-A18D4FA5622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Typewriter">
    <w:altName w:val="Consolas"/>
    <w:charset w:val="4D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altName w:val="Calibri"/>
    <w:charset w:val="4D"/>
    <w:family w:val="auto"/>
    <w:pitch w:val="variable"/>
    <w:sig w:usb0="2000020F" w:usb1="00000003" w:usb2="00000000" w:usb3="00000000" w:csb0="00000197" w:csb1="00000000"/>
  </w:font>
  <w:font w:name="Montserrat Medium">
    <w:altName w:val="Calibri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945B3D" w14:textId="3DD91C0F" w:rsidR="00794F6A" w:rsidRPr="00794F6A" w:rsidRDefault="00794F6A" w:rsidP="00794F6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D0D0D"/>
        <w:sz w:val="18"/>
        <w:szCs w:val="18"/>
      </w:rPr>
    </w:pPr>
    <w:r>
      <w:rPr>
        <w:rFonts w:ascii="Arial" w:eastAsia="Arial" w:hAnsi="Arial" w:cs="Arial"/>
        <w:color w:val="0D0D0D"/>
        <w:sz w:val="18"/>
        <w:szCs w:val="18"/>
      </w:rPr>
      <w:t>© UVEG. Derechos reservados. El contenido de este formato está sujeto a las disposiciones aplicables en materia de Propiedad Intelectual, por lo que no puede ser distribuido, ni transmitido, parcial o totalmente, mediante cualquier medio, método o sistema impreso, electrónico, magnético, incluyendo el fotocopiado, la fotografía, la grabación o un sistema de recuperación de la información, sin la autorización por escrito de la Universidad Virtual del Estado de Guanajuato.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E8D514" w14:textId="3DA3C5E4" w:rsidR="00794F6A" w:rsidRPr="00794F6A" w:rsidRDefault="00794F6A" w:rsidP="00794F6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D0D0D"/>
        <w:sz w:val="18"/>
        <w:szCs w:val="18"/>
      </w:rPr>
    </w:pPr>
    <w:r>
      <w:rPr>
        <w:rFonts w:ascii="Arial" w:eastAsia="Arial" w:hAnsi="Arial" w:cs="Arial"/>
        <w:color w:val="0D0D0D"/>
        <w:sz w:val="18"/>
        <w:szCs w:val="18"/>
      </w:rPr>
      <w:t>© UVEG. Derechos reservados. El contenido de este formato está sujeto a las disposiciones aplicables en materia de Propiedad Intelectual, por lo que no puede ser distribuido, ni transmitido, parcial o totalmente, mediante cualquier medio, método o sistema impreso, electrónico, magnético, incluyendo el fotocopiado, la fotografía, la grabación o un sistema de recuperación de la información, sin la autorización por escrito de la Universidad Virtual del Estado de Guanajuato.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4576A8" w14:textId="77777777" w:rsidR="00D02D06" w:rsidRDefault="00D02D06" w:rsidP="00334D77">
      <w:r>
        <w:separator/>
      </w:r>
    </w:p>
  </w:footnote>
  <w:footnote w:type="continuationSeparator" w:id="0">
    <w:p w14:paraId="1DED285F" w14:textId="77777777" w:rsidR="00D02D06" w:rsidRDefault="00D02D06" w:rsidP="00334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5807DB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A720EA76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37E4B8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57FE3884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920AB78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AF6C962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6E47A0E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AA40FE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9"/>
    <w:multiLevelType w:val="singleLevel"/>
    <w:tmpl w:val="B07E818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6036298"/>
    <w:multiLevelType w:val="hybridMultilevel"/>
    <w:tmpl w:val="AF2818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2F3E15"/>
    <w:multiLevelType w:val="hybridMultilevel"/>
    <w:tmpl w:val="EA625174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BA83775"/>
    <w:multiLevelType w:val="hybridMultilevel"/>
    <w:tmpl w:val="0F5C97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8A7DEE"/>
    <w:multiLevelType w:val="hybridMultilevel"/>
    <w:tmpl w:val="86C01DDC"/>
    <w:lvl w:ilvl="0" w:tplc="C71888D0">
      <w:start w:val="1"/>
      <w:numFmt w:val="decimal"/>
      <w:pStyle w:val="Listaconnmeros"/>
      <w:lvlText w:val="%1."/>
      <w:lvlJc w:val="left"/>
      <w:pPr>
        <w:ind w:left="1080" w:hanging="360"/>
      </w:pPr>
      <w:rPr>
        <w:rFonts w:ascii="Calibri" w:hAnsi="Calibri" w:hint="default"/>
        <w:b w:val="0"/>
        <w:i w:val="0"/>
        <w:color w:val="262626" w:themeColor="text1" w:themeTint="D9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3D37E72"/>
    <w:multiLevelType w:val="hybridMultilevel"/>
    <w:tmpl w:val="EC5E74AC"/>
    <w:lvl w:ilvl="0" w:tplc="86B0B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BF0B0D"/>
    <w:multiLevelType w:val="hybridMultilevel"/>
    <w:tmpl w:val="3FDE9834"/>
    <w:lvl w:ilvl="0" w:tplc="9964049A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2DD80156"/>
    <w:multiLevelType w:val="hybridMultilevel"/>
    <w:tmpl w:val="CCBE11F8"/>
    <w:lvl w:ilvl="0" w:tplc="94643996">
      <w:start w:val="1"/>
      <w:numFmt w:val="decimal"/>
      <w:lvlText w:val="%1."/>
      <w:lvlJc w:val="left"/>
      <w:pPr>
        <w:ind w:left="502" w:hanging="360"/>
      </w:pPr>
      <w:rPr>
        <w:rFonts w:cstheme="minorBidi" w:hint="default"/>
        <w:color w:val="auto"/>
        <w:u w:val="none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398440AA"/>
    <w:multiLevelType w:val="hybridMultilevel"/>
    <w:tmpl w:val="FF74951E"/>
    <w:lvl w:ilvl="0" w:tplc="080A000B">
      <w:start w:val="1"/>
      <w:numFmt w:val="bullet"/>
      <w:lvlText w:val=""/>
      <w:lvlJc w:val="left"/>
      <w:pPr>
        <w:ind w:left="231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17">
    <w:nsid w:val="44F40D9F"/>
    <w:multiLevelType w:val="hybridMultilevel"/>
    <w:tmpl w:val="9C26C4E2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12C4C02"/>
    <w:multiLevelType w:val="hybridMultilevel"/>
    <w:tmpl w:val="B308E6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3163AF"/>
    <w:multiLevelType w:val="hybridMultilevel"/>
    <w:tmpl w:val="CE9A6AC4"/>
    <w:lvl w:ilvl="0" w:tplc="436845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DAC4C30"/>
    <w:multiLevelType w:val="hybridMultilevel"/>
    <w:tmpl w:val="4DEA7994"/>
    <w:lvl w:ilvl="0" w:tplc="0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77566D11"/>
    <w:multiLevelType w:val="hybridMultilevel"/>
    <w:tmpl w:val="E8189BE6"/>
    <w:lvl w:ilvl="0" w:tplc="0C0A000F">
      <w:start w:val="1"/>
      <w:numFmt w:val="decimal"/>
      <w:pStyle w:val="Ttulo4"/>
      <w:lvlText w:val="%1.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12"/>
    <w:lvlOverride w:ilvl="0">
      <w:startOverride w:val="1"/>
    </w:lvlOverride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13"/>
  </w:num>
  <w:num w:numId="14">
    <w:abstractNumId w:val="15"/>
    <w:lvlOverride w:ilvl="0">
      <w:startOverride w:val="1"/>
    </w:lvlOverride>
  </w:num>
  <w:num w:numId="15">
    <w:abstractNumId w:val="14"/>
  </w:num>
  <w:num w:numId="16">
    <w:abstractNumId w:val="11"/>
  </w:num>
  <w:num w:numId="17">
    <w:abstractNumId w:val="19"/>
  </w:num>
  <w:num w:numId="18">
    <w:abstractNumId w:val="20"/>
  </w:num>
  <w:num w:numId="19">
    <w:abstractNumId w:val="16"/>
  </w:num>
  <w:num w:numId="20">
    <w:abstractNumId w:val="18"/>
  </w:num>
  <w:num w:numId="21">
    <w:abstractNumId w:val="17"/>
  </w:num>
  <w:num w:numId="22">
    <w:abstractNumId w:val="9"/>
  </w:num>
  <w:num w:numId="23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saveSubsetFonts/>
  <w:proofState w:spelling="clean" w:grammar="clean"/>
  <w:attachedTemplate r:id="rId1"/>
  <w:linkStyle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946"/>
    <w:rsid w:val="00040D9B"/>
    <w:rsid w:val="00064D85"/>
    <w:rsid w:val="00072561"/>
    <w:rsid w:val="00090175"/>
    <w:rsid w:val="000A34A4"/>
    <w:rsid w:val="001358F7"/>
    <w:rsid w:val="00164B43"/>
    <w:rsid w:val="001C0BB3"/>
    <w:rsid w:val="0022439D"/>
    <w:rsid w:val="002B54CF"/>
    <w:rsid w:val="002D13AB"/>
    <w:rsid w:val="002D6DEE"/>
    <w:rsid w:val="003013E9"/>
    <w:rsid w:val="00331A32"/>
    <w:rsid w:val="00334D77"/>
    <w:rsid w:val="00342A3E"/>
    <w:rsid w:val="00355901"/>
    <w:rsid w:val="00355E5F"/>
    <w:rsid w:val="00485723"/>
    <w:rsid w:val="004A2248"/>
    <w:rsid w:val="004C062D"/>
    <w:rsid w:val="004F2B43"/>
    <w:rsid w:val="0050228D"/>
    <w:rsid w:val="00506705"/>
    <w:rsid w:val="00517793"/>
    <w:rsid w:val="005205E1"/>
    <w:rsid w:val="005D635B"/>
    <w:rsid w:val="005D6FAE"/>
    <w:rsid w:val="0060550D"/>
    <w:rsid w:val="00624778"/>
    <w:rsid w:val="0065020A"/>
    <w:rsid w:val="00740368"/>
    <w:rsid w:val="00794F6A"/>
    <w:rsid w:val="007E51DF"/>
    <w:rsid w:val="00833DF6"/>
    <w:rsid w:val="00846761"/>
    <w:rsid w:val="008823FB"/>
    <w:rsid w:val="00963534"/>
    <w:rsid w:val="0097266C"/>
    <w:rsid w:val="00977D81"/>
    <w:rsid w:val="009C7AB7"/>
    <w:rsid w:val="009F724A"/>
    <w:rsid w:val="00A514BC"/>
    <w:rsid w:val="00A53789"/>
    <w:rsid w:val="00A91F2E"/>
    <w:rsid w:val="00A93800"/>
    <w:rsid w:val="00AA5829"/>
    <w:rsid w:val="00AB052E"/>
    <w:rsid w:val="00B45239"/>
    <w:rsid w:val="00B725CB"/>
    <w:rsid w:val="00B81A74"/>
    <w:rsid w:val="00B92391"/>
    <w:rsid w:val="00BE09E6"/>
    <w:rsid w:val="00C825F4"/>
    <w:rsid w:val="00C84499"/>
    <w:rsid w:val="00CD0057"/>
    <w:rsid w:val="00D02D06"/>
    <w:rsid w:val="00D17174"/>
    <w:rsid w:val="00D63B2D"/>
    <w:rsid w:val="00D76881"/>
    <w:rsid w:val="00D824CD"/>
    <w:rsid w:val="00DA1193"/>
    <w:rsid w:val="00DE7AB9"/>
    <w:rsid w:val="00DF0415"/>
    <w:rsid w:val="00E10FAD"/>
    <w:rsid w:val="00E20005"/>
    <w:rsid w:val="00F04030"/>
    <w:rsid w:val="00F15946"/>
    <w:rsid w:val="00F72342"/>
    <w:rsid w:val="00FA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DE5BC"/>
  <w15:chartTrackingRefBased/>
  <w15:docId w15:val="{9AA05177-9B54-4AF6-81E0-BA6C485C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5E1"/>
    <w:pPr>
      <w:spacing w:after="0" w:line="240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rsid w:val="00F159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rsid w:val="00F15946"/>
    <w:pPr>
      <w:keepNext/>
      <w:keepLines/>
      <w:outlineLvl w:val="1"/>
    </w:pPr>
    <w:rPr>
      <w:rFonts w:eastAsiaTheme="majorEastAsia" w:cs="Arial"/>
      <w:b/>
      <w:bCs/>
      <w:noProof/>
      <w:color w:val="BF8F00" w:themeColor="accent4" w:themeShade="BF"/>
      <w:sz w:val="26"/>
      <w:szCs w:val="26"/>
      <w:u w:val="single"/>
      <w:lang w:val="es-ES_tradnl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F15946"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noProof/>
      <w:color w:val="4F81BD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F15946"/>
    <w:pPr>
      <w:keepNext/>
      <w:keepLines/>
      <w:numPr>
        <w:numId w:val="1"/>
      </w:numPr>
      <w:spacing w:before="200"/>
      <w:outlineLvl w:val="3"/>
    </w:pPr>
    <w:rPr>
      <w:rFonts w:ascii="Cambria" w:eastAsia="Times New Roman" w:hAnsi="Cambria" w:cs="Times New Roman"/>
      <w:b/>
      <w:bCs/>
      <w:i/>
      <w:iCs/>
      <w:noProof/>
      <w:color w:val="4F81BD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F1594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594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594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594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594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594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5946"/>
    <w:rPr>
      <w:rFonts w:eastAsiaTheme="majorEastAsia" w:cs="Arial"/>
      <w:b/>
      <w:bCs/>
      <w:noProof/>
      <w:color w:val="BF8F00" w:themeColor="accent4" w:themeShade="BF"/>
      <w:sz w:val="26"/>
      <w:szCs w:val="26"/>
      <w:u w:val="single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5946"/>
    <w:rPr>
      <w:rFonts w:ascii="Cambria" w:eastAsia="Times New Roman" w:hAnsi="Cambria" w:cs="Times New Roman"/>
      <w:b/>
      <w:bCs/>
      <w:noProof/>
      <w:color w:val="4F81BD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5946"/>
    <w:rPr>
      <w:rFonts w:ascii="Cambria" w:eastAsia="Times New Roman" w:hAnsi="Cambria" w:cs="Times New Roman"/>
      <w:b/>
      <w:bCs/>
      <w:i/>
      <w:iCs/>
      <w:noProof/>
      <w:color w:val="4F81BD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5946"/>
    <w:rPr>
      <w:rFonts w:asciiTheme="majorHAnsi" w:eastAsiaTheme="majorEastAsia" w:hAnsiTheme="majorHAnsi" w:cstheme="majorBidi"/>
      <w:color w:val="1F4D78" w:themeColor="accent1" w:themeShade="7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5946"/>
    <w:rPr>
      <w:rFonts w:asciiTheme="majorHAnsi" w:eastAsiaTheme="majorEastAsia" w:hAnsiTheme="majorHAnsi" w:cstheme="majorBidi"/>
      <w:i/>
      <w:iCs/>
      <w:color w:val="1F4D78" w:themeColor="accent1" w:themeShade="7F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5946"/>
    <w:rPr>
      <w:rFonts w:asciiTheme="majorHAnsi" w:eastAsiaTheme="majorEastAsia" w:hAnsiTheme="majorHAnsi" w:cstheme="majorBidi"/>
      <w:i/>
      <w:iCs/>
      <w:color w:val="404040" w:themeColor="text1" w:themeTint="BF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594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594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/>
    </w:rPr>
  </w:style>
  <w:style w:type="table" w:styleId="Tablaconcuadrcula">
    <w:name w:val="Table Grid"/>
    <w:basedOn w:val="Tablanormal"/>
    <w:uiPriority w:val="39"/>
    <w:rsid w:val="00F159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tenidos">
    <w:name w:val="Tabla Contenidos"/>
    <w:basedOn w:val="Tablanormal"/>
    <w:uiPriority w:val="99"/>
    <w:rsid w:val="00F15946"/>
    <w:pPr>
      <w:spacing w:after="0" w:line="240" w:lineRule="auto"/>
    </w:pPr>
    <w:rPr>
      <w:sz w:val="18"/>
      <w:lang w:val="es-ES"/>
    </w:rPr>
    <w:tblPr>
      <w:tblStyleRowBandSize w:val="1"/>
      <w:tblStyleColBandSize w:val="1"/>
      <w:jc w:val="center"/>
      <w:tblInd w:w="0" w:type="dxa"/>
      <w:tblCellMar>
        <w:top w:w="115" w:type="dxa"/>
        <w:left w:w="58" w:type="dxa"/>
        <w:bottom w:w="115" w:type="dxa"/>
        <w:right w:w="5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Theme="minorHAnsi" w:hAnsiTheme="minorHAnsi"/>
        <w:color w:val="FFFFFF" w:themeColor="background1"/>
        <w:sz w:val="18"/>
        <w:u w:val="none"/>
      </w:rPr>
      <w:tblPr/>
      <w:tcPr>
        <w:shd w:val="clear" w:color="auto" w:fill="C45911" w:themeFill="accent2" w:themeFillShade="B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firstCol">
      <w:pPr>
        <w:jc w:val="left"/>
      </w:pPr>
      <w:rPr>
        <w:color w:val="FFFFFF" w:themeColor="background1"/>
        <w:u w:val="none"/>
      </w:rPr>
      <w:tblPr/>
      <w:tcPr>
        <w:shd w:val="clear" w:color="auto" w:fill="C45911" w:themeFill="accent2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BE4D5" w:themeFill="accent2" w:themeFillTint="33"/>
      </w:tcPr>
    </w:tblStylePr>
  </w:style>
  <w:style w:type="table" w:customStyle="1" w:styleId="TablaInfo">
    <w:name w:val="Tabla Info"/>
    <w:basedOn w:val="Tablanormal"/>
    <w:uiPriority w:val="99"/>
    <w:rsid w:val="00F15946"/>
    <w:pPr>
      <w:spacing w:after="0" w:line="240" w:lineRule="auto"/>
      <w:contextualSpacing/>
    </w:pPr>
    <w:rPr>
      <w:rFonts w:ascii="Calibri" w:eastAsia="Calibri" w:hAnsi="Calibri" w:cs="Times New Roman"/>
      <w:sz w:val="18"/>
      <w:szCs w:val="20"/>
      <w:lang w:val="es-ES" w:eastAsia="es-ES"/>
    </w:rPr>
    <w:tblPr>
      <w:tblStyleRowBandSize w:val="1"/>
      <w:tblStyleColBandSize w:val="1"/>
      <w:tblInd w:w="0" w:type="dxa"/>
      <w:tblCellMar>
        <w:top w:w="43" w:type="dxa"/>
        <w:left w:w="58" w:type="dxa"/>
        <w:bottom w:w="43" w:type="dxa"/>
        <w:right w:w="58" w:type="dxa"/>
      </w:tblCellMar>
    </w:tblPr>
    <w:tcPr>
      <w:vAlign w:val="center"/>
    </w:tcPr>
    <w:tblStylePr w:type="firstRow">
      <w:pPr>
        <w:wordWrap/>
        <w:jc w:val="center"/>
      </w:pPr>
      <w:rPr>
        <w:rFonts w:asciiTheme="minorHAnsi" w:hAnsiTheme="minorHAnsi"/>
        <w:caps w:val="0"/>
        <w:smallCaps w:val="0"/>
        <w:strike w:val="0"/>
        <w:dstrike w:val="0"/>
        <w:vanish w:val="0"/>
        <w:color w:val="DCDCDC"/>
        <w:sz w:val="18"/>
        <w:vertAlign w:val="baseline"/>
      </w:rPr>
      <w:tblPr/>
      <w:tcPr>
        <w:shd w:val="clear" w:color="auto" w:fill="555559"/>
        <w:vAlign w:val="top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vanish w:val="0"/>
        <w:color w:val="DCDCDC"/>
        <w:sz w:val="16"/>
      </w:rPr>
      <w:tblPr/>
      <w:tcPr>
        <w:shd w:val="clear" w:color="auto" w:fill="555559"/>
      </w:tcPr>
    </w:tblStylePr>
    <w:tblStylePr w:type="band1Vert">
      <w:pPr>
        <w:wordWrap/>
        <w:jc w:val="left"/>
      </w:pPr>
    </w:tblStylePr>
    <w:tblStylePr w:type="band2Vert">
      <w:pPr>
        <w:wordWrap/>
        <w:jc w:val="right"/>
      </w:pPr>
      <w:tblPr>
        <w:jc w:val="center"/>
      </w:tblPr>
      <w:trPr>
        <w:jc w:val="center"/>
      </w:trPr>
      <w:tcPr>
        <w:shd w:val="clear" w:color="auto" w:fill="F2F2F2" w:themeFill="background1" w:themeFillShade="F2"/>
      </w:tcPr>
    </w:tblStylePr>
    <w:tblStylePr w:type="band1Horz">
      <w:pPr>
        <w:wordWrap/>
        <w:jc w:val="left"/>
      </w:pPr>
    </w:tblStylePr>
    <w:tblStylePr w:type="band2Horz">
      <w:pPr>
        <w:wordWrap/>
      </w:pPr>
    </w:tblStylePr>
  </w:style>
  <w:style w:type="table" w:customStyle="1" w:styleId="TablaCabecera">
    <w:name w:val="Tabla Cabecera"/>
    <w:basedOn w:val="Tablanormal"/>
    <w:uiPriority w:val="99"/>
    <w:rsid w:val="00F15946"/>
    <w:pPr>
      <w:spacing w:after="0" w:line="240" w:lineRule="auto"/>
      <w:jc w:val="center"/>
    </w:pPr>
    <w:rPr>
      <w:sz w:val="16"/>
      <w:lang w:val="es-ES"/>
    </w:rPr>
    <w:tblPr>
      <w:tblStyleRowBandSize w:val="1"/>
      <w:tblInd w:w="0" w:type="dxa"/>
      <w:tblCellMar>
        <w:top w:w="58" w:type="dxa"/>
        <w:left w:w="115" w:type="dxa"/>
        <w:bottom w:w="58" w:type="dxa"/>
        <w:right w:w="115" w:type="dxa"/>
      </w:tblCellMar>
    </w:tblPr>
    <w:tcPr>
      <w:vAlign w:val="center"/>
    </w:tcPr>
    <w:tblStylePr w:type="firstRow">
      <w:pPr>
        <w:jc w:val="center"/>
      </w:pPr>
    </w:tblStylePr>
    <w:tblStylePr w:type="lastRow">
      <w:pPr>
        <w:wordWrap/>
        <w:jc w:val="center"/>
      </w:pPr>
      <w:rPr>
        <w:color w:val="FFFFFF" w:themeColor="background1"/>
      </w:rPr>
      <w:tblPr/>
      <w:tcPr>
        <w:shd w:val="clear" w:color="auto" w:fill="404040" w:themeFill="text1" w:themeFillTint="BF"/>
      </w:tcPr>
    </w:tblStylePr>
    <w:tblStylePr w:type="firstCol">
      <w:pPr>
        <w:wordWrap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rPr>
        <w:color w:val="auto"/>
      </w:rPr>
    </w:tblStylePr>
    <w:tblStylePr w:type="band2Horz">
      <w:pPr>
        <w:wordWrap/>
        <w:jc w:val="center"/>
      </w:pPr>
      <w:rPr>
        <w:b/>
        <w:i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1">
    <w:name w:val="TITULO1"/>
    <w:basedOn w:val="Normal"/>
    <w:next w:val="Normal"/>
    <w:autoRedefine/>
    <w:qFormat/>
    <w:rsid w:val="00F15946"/>
    <w:pPr>
      <w:pBdr>
        <w:bottom w:val="single" w:sz="12" w:space="4" w:color="8F1336"/>
      </w:pBdr>
      <w:spacing w:after="300"/>
      <w:contextualSpacing/>
      <w:outlineLvl w:val="0"/>
    </w:pPr>
    <w:rPr>
      <w:rFonts w:eastAsiaTheme="majorEastAsia" w:cstheme="majorBidi"/>
      <w:b/>
      <w:color w:val="8F1336"/>
      <w:spacing w:val="5"/>
      <w:kern w:val="28"/>
      <w:sz w:val="24"/>
      <w:szCs w:val="52"/>
    </w:rPr>
  </w:style>
  <w:style w:type="paragraph" w:styleId="Listaconnmeros">
    <w:name w:val="List Number"/>
    <w:basedOn w:val="Normal"/>
    <w:link w:val="ListaconnmerosCar"/>
    <w:autoRedefine/>
    <w:rsid w:val="00F15946"/>
    <w:pPr>
      <w:numPr>
        <w:numId w:val="2"/>
      </w:numPr>
    </w:pPr>
    <w:rPr>
      <w:rFonts w:eastAsia="Times New Roman" w:cs="Times New Roman"/>
    </w:rPr>
  </w:style>
  <w:style w:type="character" w:customStyle="1" w:styleId="ListaconnmerosCar">
    <w:name w:val="Lista con números Car"/>
    <w:basedOn w:val="Fuentedeprrafopredeter"/>
    <w:link w:val="Listaconnmeros"/>
    <w:rsid w:val="00F15946"/>
    <w:rPr>
      <w:rFonts w:eastAsia="Times New Roman" w:cs="Times New Roman"/>
      <w:lang w:val="es-ES"/>
    </w:rPr>
  </w:style>
  <w:style w:type="paragraph" w:styleId="Prrafodelista">
    <w:name w:val="List Paragraph"/>
    <w:basedOn w:val="Normal"/>
    <w:link w:val="PrrafodelistaCar"/>
    <w:autoRedefine/>
    <w:uiPriority w:val="34"/>
    <w:qFormat/>
    <w:rsid w:val="005205E1"/>
    <w:pPr>
      <w:ind w:left="1440"/>
      <w:contextualSpacing/>
      <w:jc w:val="center"/>
    </w:pPr>
    <w:rPr>
      <w:rFonts w:ascii="Arial" w:eastAsia="Calibri" w:hAnsi="Arial" w:cs="Arial"/>
      <w:sz w:val="24"/>
    </w:rPr>
  </w:style>
  <w:style w:type="character" w:customStyle="1" w:styleId="PrrafodelistaCar">
    <w:name w:val="Párrafo de lista Car"/>
    <w:link w:val="Prrafodelista"/>
    <w:uiPriority w:val="34"/>
    <w:locked/>
    <w:rsid w:val="005205E1"/>
    <w:rPr>
      <w:rFonts w:ascii="Arial" w:eastAsia="Calibri" w:hAnsi="Arial" w:cs="Arial"/>
      <w:sz w:val="24"/>
      <w:lang w:val="es-ES"/>
    </w:rPr>
  </w:style>
  <w:style w:type="paragraph" w:customStyle="1" w:styleId="PrghFrasedestacada">
    <w:name w:val="Prgh Frase destacada"/>
    <w:basedOn w:val="Normal"/>
    <w:autoRedefine/>
    <w:qFormat/>
    <w:rsid w:val="00F15946"/>
    <w:rPr>
      <w:b/>
      <w:color w:val="8F1336"/>
      <w:sz w:val="28"/>
      <w:u w:val="single"/>
    </w:rPr>
  </w:style>
  <w:style w:type="paragraph" w:customStyle="1" w:styleId="hiddennotasdi">
    <w:name w:val="[hidden] notas di"/>
    <w:basedOn w:val="Normal"/>
    <w:autoRedefine/>
    <w:qFormat/>
    <w:rsid w:val="00F15946"/>
    <w:pPr>
      <w:shd w:val="clear" w:color="auto" w:fill="FFFF00"/>
      <w:spacing w:line="360" w:lineRule="auto"/>
      <w:contextualSpacing/>
    </w:pPr>
    <w:rPr>
      <w:rFonts w:ascii="Lucida Sans Typewriter" w:eastAsia="Calibri" w:hAnsi="Lucida Sans Typewriter" w:cs="Arial"/>
      <w:vanish/>
      <w:color w:val="8F1336"/>
      <w:sz w:val="16"/>
      <w:szCs w:val="20"/>
      <w:lang w:eastAsia="es-ES"/>
    </w:rPr>
  </w:style>
  <w:style w:type="character" w:customStyle="1" w:styleId="charcursiva">
    <w:name w:val="char cursiva"/>
    <w:basedOn w:val="Fuentedeprrafopredeter"/>
    <w:uiPriority w:val="1"/>
    <w:qFormat/>
    <w:rsid w:val="00F15946"/>
    <w:rPr>
      <w:i/>
      <w:color w:val="8F1336"/>
      <w:lang w:val="es-ES"/>
    </w:rPr>
  </w:style>
  <w:style w:type="character" w:customStyle="1" w:styleId="charnegrita">
    <w:name w:val="char negrita"/>
    <w:basedOn w:val="Fuentedeprrafopredeter"/>
    <w:uiPriority w:val="1"/>
    <w:qFormat/>
    <w:rsid w:val="00F15946"/>
    <w:rPr>
      <w:b/>
      <w:color w:val="8F1336"/>
    </w:rPr>
  </w:style>
  <w:style w:type="character" w:customStyle="1" w:styleId="charnegritacursiva">
    <w:name w:val="char negrita cursiva"/>
    <w:basedOn w:val="Fuentedeprrafopredeter"/>
    <w:uiPriority w:val="1"/>
    <w:qFormat/>
    <w:rsid w:val="00F15946"/>
    <w:rPr>
      <w:b/>
      <w:i/>
      <w:color w:val="44546A" w:themeColor="text2"/>
      <w:lang w:val="es-ES"/>
    </w:rPr>
  </w:style>
  <w:style w:type="paragraph" w:customStyle="1" w:styleId="PrghSubttulo">
    <w:name w:val="Prgh Subtítulo"/>
    <w:basedOn w:val="Normal"/>
    <w:autoRedefine/>
    <w:qFormat/>
    <w:rsid w:val="00F15946"/>
    <w:rPr>
      <w:rFonts w:eastAsia="Calibri" w:cs="Arial"/>
      <w:b/>
      <w:sz w:val="24"/>
      <w:szCs w:val="24"/>
      <w:lang w:eastAsia="es-ES"/>
    </w:rPr>
  </w:style>
  <w:style w:type="paragraph" w:customStyle="1" w:styleId="PrghIdeafuerza">
    <w:name w:val="Prgh Idea fuerza"/>
    <w:basedOn w:val="Normal"/>
    <w:autoRedefine/>
    <w:rsid w:val="00F15946"/>
    <w:pPr>
      <w:widowControl w:val="0"/>
      <w:pBdr>
        <w:top w:val="single" w:sz="4" w:space="12" w:color="FFFFFF" w:themeColor="background1"/>
        <w:left w:val="single" w:sz="4" w:space="12" w:color="FFFFFF" w:themeColor="background1"/>
        <w:bottom w:val="single" w:sz="4" w:space="18" w:color="FFFFFF" w:themeColor="background1"/>
        <w:right w:val="single" w:sz="4" w:space="12" w:color="FFFFFF" w:themeColor="background1"/>
      </w:pBdr>
      <w:shd w:val="clear" w:color="auto" w:fill="8F1336"/>
      <w:suppressAutoHyphens/>
      <w:spacing w:before="120" w:after="240"/>
      <w:ind w:left="289" w:right="289"/>
      <w:contextualSpacing/>
      <w:jc w:val="both"/>
    </w:pPr>
    <w:rPr>
      <w:rFonts w:eastAsia="Calibri" w:cs="Arial"/>
      <w:color w:val="DCDCDC"/>
      <w:sz w:val="20"/>
      <w:szCs w:val="24"/>
    </w:rPr>
  </w:style>
  <w:style w:type="character" w:styleId="Hipervnculo">
    <w:name w:val="Hyperlink"/>
    <w:basedOn w:val="Fuentedeprrafopredeter"/>
    <w:uiPriority w:val="99"/>
    <w:unhideWhenUsed/>
    <w:rsid w:val="00F15946"/>
    <w:rPr>
      <w:color w:val="770502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15946"/>
    <w:pPr>
      <w:outlineLvl w:val="9"/>
    </w:pPr>
    <w:rPr>
      <w:rFonts w:asciiTheme="minorHAnsi" w:hAnsiTheme="minorHAnsi"/>
      <w:color w:val="C00000"/>
      <w:lang w:val="en-US" w:eastAsia="ja-JP"/>
    </w:rPr>
  </w:style>
  <w:style w:type="paragraph" w:styleId="TDC2">
    <w:name w:val="toc 2"/>
    <w:basedOn w:val="TDC1"/>
    <w:next w:val="Normal"/>
    <w:autoRedefine/>
    <w:uiPriority w:val="39"/>
    <w:unhideWhenUsed/>
    <w:qFormat/>
    <w:rsid w:val="00F15946"/>
    <w:pPr>
      <w:ind w:left="862"/>
      <w:outlineLvl w:val="1"/>
    </w:pPr>
    <w:rPr>
      <w:color w:val="555559"/>
      <w:sz w:val="20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F15946"/>
    <w:pPr>
      <w:tabs>
        <w:tab w:val="right" w:leader="dot" w:pos="9350"/>
      </w:tabs>
      <w:spacing w:after="100"/>
      <w:outlineLvl w:val="0"/>
    </w:pPr>
    <w:rPr>
      <w:rFonts w:eastAsiaTheme="minorEastAsia"/>
      <w:b/>
      <w:color w:val="8F1336"/>
      <w:lang w:val="en-US" w:eastAsia="ja-JP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15946"/>
    <w:pPr>
      <w:spacing w:after="100"/>
      <w:ind w:left="1440"/>
      <w:outlineLvl w:val="2"/>
    </w:pPr>
    <w:rPr>
      <w:rFonts w:eastAsiaTheme="minorEastAsia"/>
      <w:b/>
      <w:color w:val="555559"/>
      <w:lang w:val="en-US" w:eastAsia="ja-JP"/>
    </w:rPr>
  </w:style>
  <w:style w:type="paragraph" w:customStyle="1" w:styleId="TITULO2">
    <w:name w:val="TITULO2"/>
    <w:basedOn w:val="TITULO1"/>
    <w:qFormat/>
    <w:rsid w:val="00F15946"/>
    <w:pPr>
      <w:pBdr>
        <w:bottom w:val="dashSmallGap" w:sz="4" w:space="4" w:color="8F1336"/>
      </w:pBdr>
      <w:ind w:left="720"/>
      <w:outlineLvl w:val="1"/>
    </w:pPr>
    <w:rPr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15946"/>
    <w:pPr>
      <w:spacing w:after="100"/>
      <w:ind w:left="660"/>
      <w:outlineLvl w:val="3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15946"/>
    <w:pPr>
      <w:spacing w:after="100"/>
      <w:ind w:left="880"/>
      <w:outlineLvl w:val="4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15946"/>
    <w:pPr>
      <w:spacing w:after="100"/>
      <w:ind w:left="1100"/>
      <w:outlineLvl w:val="5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15946"/>
    <w:pPr>
      <w:spacing w:after="100"/>
      <w:ind w:left="1320"/>
      <w:outlineLvl w:val="6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15946"/>
    <w:pPr>
      <w:spacing w:after="100"/>
      <w:ind w:left="1540"/>
      <w:outlineLvl w:val="7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15946"/>
    <w:pPr>
      <w:spacing w:after="100"/>
      <w:ind w:left="1760"/>
      <w:outlineLvl w:val="8"/>
    </w:pPr>
  </w:style>
  <w:style w:type="paragraph" w:styleId="Piedepgina">
    <w:name w:val="footer"/>
    <w:basedOn w:val="Normal"/>
    <w:link w:val="PiedepginaCar"/>
    <w:uiPriority w:val="99"/>
    <w:unhideWhenUsed/>
    <w:rsid w:val="00F15946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5946"/>
    <w:rPr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15946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15946"/>
    <w:rPr>
      <w:sz w:val="20"/>
      <w:szCs w:val="20"/>
      <w:lang w:val="es-ES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F1594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table" w:customStyle="1" w:styleId="Audio">
    <w:name w:val="Audio"/>
    <w:basedOn w:val="TablaContenidos"/>
    <w:uiPriority w:val="99"/>
    <w:rsid w:val="00F15946"/>
    <w:tblPr>
      <w:tblStyleRowBandSize w:val="1"/>
      <w:tblStyleColBandSize w:val="1"/>
      <w:jc w:val="center"/>
      <w:tblInd w:w="0" w:type="dxa"/>
      <w:tblCellMar>
        <w:top w:w="115" w:type="dxa"/>
        <w:left w:w="58" w:type="dxa"/>
        <w:bottom w:w="115" w:type="dxa"/>
        <w:right w:w="5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Theme="minorHAnsi" w:hAnsiTheme="minorHAnsi"/>
        <w:color w:val="8F1336"/>
        <w:sz w:val="18"/>
        <w:u w:val="none"/>
      </w:rPr>
      <w:tblPr/>
      <w:tcPr>
        <w:shd w:val="clear" w:color="auto" w:fill="D9D9D9" w:themeFill="background1" w:themeFillShade="D9"/>
      </w:tcPr>
    </w:tblStylePr>
    <w:tblStylePr w:type="lastRow">
      <w:rPr>
        <w:color w:val="8F1336"/>
      </w:rPr>
      <w:tblPr/>
      <w:tcPr>
        <w:tcBorders>
          <w:top w:val="single" w:sz="4" w:space="0" w:color="8F1336"/>
          <w:left w:val="single" w:sz="4" w:space="0" w:color="8F1336"/>
          <w:bottom w:val="single" w:sz="4" w:space="0" w:color="8F1336"/>
          <w:right w:val="single" w:sz="4" w:space="0" w:color="8F1336"/>
          <w:insideH w:val="single" w:sz="4" w:space="0" w:color="8F1336"/>
          <w:insideV w:val="single" w:sz="4" w:space="0" w:color="8F1336"/>
        </w:tcBorders>
        <w:shd w:val="clear" w:color="auto" w:fill="DCDCDC"/>
      </w:tcPr>
    </w:tblStylePr>
    <w:tblStylePr w:type="firstCol">
      <w:pPr>
        <w:jc w:val="left"/>
      </w:pPr>
      <w:rPr>
        <w:color w:val="8F1336"/>
        <w:u w:val="none"/>
      </w:rPr>
      <w:tblPr/>
      <w:tcPr>
        <w:shd w:val="clear" w:color="auto" w:fill="BFBFBF" w:themeFill="background1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B3B1B1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customStyle="1" w:styleId="TablaModeloInteractivo">
    <w:name w:val="Tabla Modelo Interactivo"/>
    <w:basedOn w:val="Tablanormal"/>
    <w:uiPriority w:val="99"/>
    <w:rsid w:val="00F15946"/>
    <w:pPr>
      <w:spacing w:after="0" w:line="240" w:lineRule="auto"/>
    </w:pPr>
    <w:rPr>
      <w:lang w:val="es-ES"/>
    </w:rPr>
    <w:tblPr>
      <w:tblStyleRowBandSize w:val="1"/>
      <w:tblStyleColBandSize w:val="1"/>
      <w:jc w:val="center"/>
      <w:tblInd w:w="0" w:type="dxa"/>
      <w:tblBorders>
        <w:bottom w:val="single" w:sz="6" w:space="0" w:color="ED7D31" w:themeColor="accent2"/>
      </w:tblBorders>
      <w:tblCellMar>
        <w:top w:w="58" w:type="dxa"/>
        <w:left w:w="58" w:type="dxa"/>
        <w:bottom w:w="58" w:type="dxa"/>
        <w:right w:w="5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0" w:beforeAutospacing="0" w:afterLines="0" w:after="0" w:afterAutospacing="0" w:line="0" w:lineRule="atLeast"/>
        <w:ind w:leftChars="0" w:left="0" w:rightChars="0" w:right="0"/>
        <w:mirrorIndents/>
        <w:jc w:val="center"/>
        <w:outlineLvl w:val="9"/>
      </w:pPr>
      <w:rPr>
        <w:rFonts w:ascii="Lucida Sans Unicode" w:hAnsi="Lucida Sans Unicode"/>
        <w:caps w:val="0"/>
        <w:smallCaps w:val="0"/>
        <w:strike w:val="0"/>
        <w:dstrike w:val="0"/>
        <w:outline w:val="0"/>
        <w:shadow w:val="0"/>
        <w:emboss w:val="0"/>
        <w:imprint w:val="0"/>
        <w:vanish/>
        <w:color w:val="FFFFFF" w:themeColor="background1"/>
        <w:sz w:val="16"/>
        <w:vertAlign w:val="baseline"/>
      </w:rPr>
      <w:tblPr/>
      <w:tcPr>
        <w:shd w:val="clear" w:color="auto" w:fill="8F1336"/>
      </w:tcPr>
    </w:tblStylePr>
    <w:tblStylePr w:type="lastRow">
      <w:pPr>
        <w:jc w:val="center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808080" w:themeFill="background1" w:themeFillShade="80"/>
        <w:vAlign w:val="bottom"/>
      </w:tcPr>
    </w:tblStylePr>
    <w:tblStylePr w:type="firstCol">
      <w:pPr>
        <w:wordWrap/>
        <w:jc w:val="left"/>
      </w:pPr>
      <w:rPr>
        <w:color w:val="FFFFFF" w:themeColor="background1"/>
      </w:rPr>
      <w:tblPr/>
      <w:tcPr>
        <w:shd w:val="clear" w:color="auto" w:fill="FFFFFF" w:themeFill="background1"/>
      </w:tcPr>
    </w:tblStylePr>
    <w:tblStylePr w:type="band1Horz">
      <w:pPr>
        <w:wordWrap/>
      </w:pPr>
      <w:rPr>
        <w:b/>
        <w:i w:val="0"/>
        <w:caps w:val="0"/>
        <w:smallCaps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3">
    <w:name w:val="TITULO3"/>
    <w:basedOn w:val="TITULO2"/>
    <w:qFormat/>
    <w:rsid w:val="00F15946"/>
    <w:pPr>
      <w:pBdr>
        <w:bottom w:val="dotDotDash" w:sz="4" w:space="4" w:color="770502"/>
      </w:pBdr>
      <w:ind w:left="1440"/>
      <w:outlineLvl w:val="2"/>
    </w:pPr>
    <w:rPr>
      <w:noProof/>
    </w:rPr>
  </w:style>
  <w:style w:type="paragraph" w:styleId="Encabezado">
    <w:name w:val="header"/>
    <w:basedOn w:val="Normal"/>
    <w:link w:val="EncabezadoCar"/>
    <w:uiPriority w:val="99"/>
    <w:unhideWhenUsed/>
    <w:rsid w:val="00F15946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15946"/>
    <w:rPr>
      <w:lang w:val="es-ES"/>
    </w:rPr>
  </w:style>
  <w:style w:type="paragraph" w:customStyle="1" w:styleId="AutoNum">
    <w:name w:val="AutoNum"/>
    <w:basedOn w:val="Normal"/>
    <w:autoRedefine/>
    <w:qFormat/>
    <w:rsid w:val="00F15946"/>
    <w:pPr>
      <w:framePr w:hSpace="180" w:wrap="around" w:vAnchor="text" w:hAnchor="text" w:y="1"/>
      <w:suppressOverlap/>
    </w:pPr>
    <w:rPr>
      <w:b/>
      <w:color w:val="C45911" w:themeColor="accent2" w:themeShade="BF"/>
      <w:sz w:val="18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F15946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1594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5946"/>
    <w:rPr>
      <w:rFonts w:ascii="Segoe UI" w:hAnsi="Segoe UI" w:cs="Segoe UI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semiHidden/>
    <w:unhideWhenUsed/>
    <w:rsid w:val="00F15946"/>
  </w:style>
  <w:style w:type="paragraph" w:styleId="Textodebloque">
    <w:name w:val="Block Text"/>
    <w:basedOn w:val="Normal"/>
    <w:uiPriority w:val="99"/>
    <w:semiHidden/>
    <w:unhideWhenUsed/>
    <w:rsid w:val="00F15946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1594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15946"/>
    <w:rPr>
      <w:lang w:val="es-E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15946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15946"/>
    <w:rPr>
      <w:lang w:val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1594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15946"/>
    <w:rPr>
      <w:sz w:val="16"/>
      <w:szCs w:val="16"/>
      <w:lang w:val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15946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15946"/>
    <w:rPr>
      <w:lang w:val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1594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15946"/>
    <w:rPr>
      <w:lang w:val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15946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15946"/>
    <w:rPr>
      <w:lang w:val="es-E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15946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15946"/>
    <w:rPr>
      <w:lang w:val="es-ES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15946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15946"/>
    <w:rPr>
      <w:sz w:val="16"/>
      <w:szCs w:val="16"/>
      <w:lang w:val="es-E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15946"/>
    <w:pPr>
      <w:spacing w:after="200"/>
    </w:pPr>
    <w:rPr>
      <w:i/>
      <w:iCs/>
      <w:color w:val="44546A" w:themeColor="text2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15946"/>
    <w:pPr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15946"/>
    <w:rPr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1594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15946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159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15946"/>
    <w:rPr>
      <w:b/>
      <w:bCs/>
      <w:sz w:val="20"/>
      <w:szCs w:val="20"/>
      <w:lang w:val="es-ES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15946"/>
  </w:style>
  <w:style w:type="character" w:customStyle="1" w:styleId="FechaCar">
    <w:name w:val="Fecha Car"/>
    <w:basedOn w:val="Fuentedeprrafopredeter"/>
    <w:link w:val="Fecha"/>
    <w:uiPriority w:val="99"/>
    <w:semiHidden/>
    <w:rsid w:val="00F15946"/>
    <w:rPr>
      <w:lang w:val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15946"/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15946"/>
    <w:rPr>
      <w:rFonts w:ascii="Segoe UI" w:hAnsi="Segoe UI" w:cs="Segoe UI"/>
      <w:sz w:val="16"/>
      <w:szCs w:val="16"/>
      <w:lang w:val="es-ES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15946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15946"/>
    <w:rPr>
      <w:lang w:val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15946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15946"/>
    <w:rPr>
      <w:sz w:val="20"/>
      <w:szCs w:val="20"/>
      <w:lang w:val="es-ES"/>
    </w:rPr>
  </w:style>
  <w:style w:type="paragraph" w:styleId="Direccinsobre">
    <w:name w:val="envelope address"/>
    <w:basedOn w:val="Normal"/>
    <w:uiPriority w:val="99"/>
    <w:semiHidden/>
    <w:unhideWhenUsed/>
    <w:rsid w:val="00F15946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15946"/>
    <w:rPr>
      <w:rFonts w:asciiTheme="majorHAnsi" w:eastAsiaTheme="majorEastAsia" w:hAnsiTheme="majorHAnsi" w:cstheme="majorBidi"/>
      <w:sz w:val="20"/>
      <w:szCs w:val="20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F15946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15946"/>
    <w:rPr>
      <w:i/>
      <w:iCs/>
      <w:lang w:val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5946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5946"/>
    <w:rPr>
      <w:rFonts w:ascii="Consolas" w:hAnsi="Consolas" w:cs="Consolas"/>
      <w:sz w:val="20"/>
      <w:szCs w:val="20"/>
      <w:lang w:val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15946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15946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15946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15946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15946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15946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15946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15946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15946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15946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rsid w:val="00F1594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5946"/>
    <w:rPr>
      <w:i/>
      <w:iCs/>
      <w:color w:val="5B9BD5" w:themeColor="accent1"/>
      <w:lang w:val="es-ES"/>
    </w:rPr>
  </w:style>
  <w:style w:type="paragraph" w:styleId="Lista">
    <w:name w:val="List"/>
    <w:basedOn w:val="Normal"/>
    <w:uiPriority w:val="99"/>
    <w:semiHidden/>
    <w:unhideWhenUsed/>
    <w:rsid w:val="00F15946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F15946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F15946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F15946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F15946"/>
    <w:pPr>
      <w:ind w:left="1415" w:hanging="283"/>
      <w:contextualSpacing/>
    </w:pPr>
  </w:style>
  <w:style w:type="paragraph" w:styleId="Listaconvietas">
    <w:name w:val="List Bullet"/>
    <w:basedOn w:val="Normal"/>
    <w:uiPriority w:val="99"/>
    <w:semiHidden/>
    <w:unhideWhenUsed/>
    <w:rsid w:val="00F15946"/>
    <w:pPr>
      <w:numPr>
        <w:numId w:val="3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15946"/>
    <w:pPr>
      <w:numPr>
        <w:numId w:val="4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15946"/>
    <w:pPr>
      <w:numPr>
        <w:numId w:val="5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15946"/>
    <w:pPr>
      <w:numPr>
        <w:numId w:val="6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15946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15946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15946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15946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15946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15946"/>
    <w:pPr>
      <w:spacing w:after="120"/>
      <w:ind w:left="1415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15946"/>
    <w:pPr>
      <w:numPr>
        <w:numId w:val="8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15946"/>
    <w:pPr>
      <w:numPr>
        <w:numId w:val="9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15946"/>
    <w:pPr>
      <w:numPr>
        <w:numId w:val="10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15946"/>
    <w:pPr>
      <w:numPr>
        <w:numId w:val="11"/>
      </w:numPr>
      <w:contextualSpacing/>
    </w:pPr>
  </w:style>
  <w:style w:type="paragraph" w:styleId="Textomacro">
    <w:name w:val="macro"/>
    <w:link w:val="TextomacroCar"/>
    <w:uiPriority w:val="99"/>
    <w:semiHidden/>
    <w:unhideWhenUsed/>
    <w:rsid w:val="00F1594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hAnsi="Consolas" w:cs="Consolas"/>
      <w:sz w:val="20"/>
      <w:szCs w:val="20"/>
      <w:lang w:val="es-E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15946"/>
    <w:rPr>
      <w:rFonts w:ascii="Consolas" w:hAnsi="Consolas" w:cs="Consolas"/>
      <w:sz w:val="20"/>
      <w:szCs w:val="20"/>
      <w:lang w:val="es-ES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1594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15946"/>
    <w:rPr>
      <w:rFonts w:asciiTheme="majorHAnsi" w:eastAsiaTheme="majorEastAsia" w:hAnsiTheme="majorHAnsi" w:cstheme="majorBidi"/>
      <w:sz w:val="24"/>
      <w:szCs w:val="24"/>
      <w:shd w:val="pct20" w:color="auto" w:fill="auto"/>
      <w:lang w:val="es-ES"/>
    </w:rPr>
  </w:style>
  <w:style w:type="paragraph" w:styleId="Sinespaciado">
    <w:name w:val="No Spacing"/>
    <w:link w:val="SinespaciadoCar"/>
    <w:uiPriority w:val="1"/>
    <w:qFormat/>
    <w:rsid w:val="00F15946"/>
    <w:pPr>
      <w:spacing w:after="0" w:line="240" w:lineRule="auto"/>
    </w:pPr>
    <w:rPr>
      <w:lang w:val="es-ES"/>
    </w:rPr>
  </w:style>
  <w:style w:type="paragraph" w:styleId="NormalWeb">
    <w:name w:val="Normal (Web)"/>
    <w:basedOn w:val="Normal"/>
    <w:uiPriority w:val="99"/>
    <w:unhideWhenUsed/>
    <w:rsid w:val="00F15946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F15946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15946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15946"/>
    <w:rPr>
      <w:lang w:val="es-ES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15946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15946"/>
    <w:rPr>
      <w:rFonts w:ascii="Consolas" w:hAnsi="Consolas" w:cs="Consolas"/>
      <w:sz w:val="21"/>
      <w:szCs w:val="21"/>
      <w:lang w:val="es-ES"/>
    </w:rPr>
  </w:style>
  <w:style w:type="paragraph" w:styleId="Cita">
    <w:name w:val="Quote"/>
    <w:basedOn w:val="Normal"/>
    <w:next w:val="Normal"/>
    <w:link w:val="CitaCar"/>
    <w:uiPriority w:val="29"/>
    <w:rsid w:val="00F1594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5946"/>
    <w:rPr>
      <w:i/>
      <w:iCs/>
      <w:color w:val="404040" w:themeColor="text1" w:themeTint="BF"/>
      <w:lang w:val="es-ES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15946"/>
  </w:style>
  <w:style w:type="character" w:customStyle="1" w:styleId="SaludoCar">
    <w:name w:val="Saludo Car"/>
    <w:basedOn w:val="Fuentedeprrafopredeter"/>
    <w:link w:val="Saludo"/>
    <w:uiPriority w:val="99"/>
    <w:semiHidden/>
    <w:rsid w:val="00F15946"/>
    <w:rPr>
      <w:lang w:val="es-ES"/>
    </w:rPr>
  </w:style>
  <w:style w:type="paragraph" w:styleId="Firma">
    <w:name w:val="Signature"/>
    <w:basedOn w:val="Normal"/>
    <w:link w:val="FirmaCar"/>
    <w:uiPriority w:val="99"/>
    <w:semiHidden/>
    <w:unhideWhenUsed/>
    <w:rsid w:val="00F15946"/>
    <w:pPr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15946"/>
    <w:rPr>
      <w:lang w:val="es-ES"/>
    </w:rPr>
  </w:style>
  <w:style w:type="paragraph" w:styleId="Subttulo">
    <w:name w:val="Subtitle"/>
    <w:basedOn w:val="Normal"/>
    <w:next w:val="Normal"/>
    <w:link w:val="SubttuloCar"/>
    <w:uiPriority w:val="9"/>
    <w:rsid w:val="00F1594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9"/>
    <w:rsid w:val="00F15946"/>
    <w:rPr>
      <w:rFonts w:eastAsiaTheme="minorEastAsia"/>
      <w:color w:val="5A5A5A" w:themeColor="text1" w:themeTint="A5"/>
      <w:spacing w:val="15"/>
      <w:lang w:val="es-ES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F15946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15946"/>
  </w:style>
  <w:style w:type="paragraph" w:styleId="Puesto">
    <w:name w:val="Title"/>
    <w:basedOn w:val="Normal"/>
    <w:next w:val="Normal"/>
    <w:link w:val="PuestoCar"/>
    <w:uiPriority w:val="9"/>
    <w:rsid w:val="00F159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9"/>
    <w:rsid w:val="00F1594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customStyle="1" w:styleId="Destacado">
    <w:name w:val="Destacado"/>
    <w:basedOn w:val="Tablanormal"/>
    <w:uiPriority w:val="99"/>
    <w:rsid w:val="00F15946"/>
    <w:pPr>
      <w:spacing w:after="0" w:line="240" w:lineRule="auto"/>
    </w:pPr>
    <w:tblPr>
      <w:tblInd w:w="0" w:type="dxa"/>
      <w:tblBorders>
        <w:top w:val="single" w:sz="24" w:space="0" w:color="C00000"/>
        <w:left w:val="single" w:sz="24" w:space="0" w:color="C00000"/>
        <w:bottom w:val="single" w:sz="24" w:space="0" w:color="C00000"/>
        <w:right w:val="single" w:sz="24" w:space="0" w:color="C00000"/>
      </w:tblBorders>
      <w:tblCellMar>
        <w:top w:w="567" w:type="dxa"/>
        <w:left w:w="340" w:type="dxa"/>
        <w:bottom w:w="567" w:type="dxa"/>
        <w:right w:w="340" w:type="dxa"/>
      </w:tblCellMar>
    </w:tblPr>
    <w:tcPr>
      <w:shd w:val="clear" w:color="auto" w:fill="D9D9D9" w:themeFill="background1" w:themeFillShade="D9"/>
      <w:vAlign w:val="center"/>
    </w:tcPr>
  </w:style>
  <w:style w:type="character" w:styleId="Refdecomentario">
    <w:name w:val="annotation reference"/>
    <w:basedOn w:val="Fuentedeprrafopredeter"/>
    <w:uiPriority w:val="99"/>
    <w:semiHidden/>
    <w:unhideWhenUsed/>
    <w:rsid w:val="00A93800"/>
    <w:rPr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334D77"/>
    <w:rPr>
      <w:color w:val="954F72" w:themeColor="followedHyperlink"/>
      <w:u w:val="single"/>
    </w:rPr>
  </w:style>
  <w:style w:type="paragraph" w:customStyle="1" w:styleId="formato-titulo2">
    <w:name w:val="formato - titulo 2"/>
    <w:basedOn w:val="Normal"/>
    <w:rsid w:val="002D13AB"/>
    <w:pPr>
      <w:spacing w:after="160" w:line="276" w:lineRule="auto"/>
      <w:jc w:val="both"/>
    </w:pPr>
    <w:rPr>
      <w:rFonts w:ascii="Arial" w:eastAsia="Calibri" w:hAnsi="Arial" w:cs="Arial"/>
      <w:b/>
      <w:color w:val="1F497D"/>
      <w:sz w:val="21"/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724A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7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netbeans.apache.org/download/index.html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ez\AppData\Local\Apps\2.0\JJ54TP16.3P2\T1JHWED9.Q71\word..vsto_3200cf2cd4acf69b_0002.0000_ef7d82412097c74c\Resources\inari-l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FA0B39-9C26-433F-8A6C-4387703A0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inari-lt.dotx</Template>
  <TotalTime>1</TotalTime>
  <Pages>7</Pages>
  <Words>430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Cuenta Microsoft</cp:lastModifiedBy>
  <cp:revision>2</cp:revision>
  <dcterms:created xsi:type="dcterms:W3CDTF">2023-11-13T22:09:00Z</dcterms:created>
  <dcterms:modified xsi:type="dcterms:W3CDTF">2023-11-13T22:09:00Z</dcterms:modified>
</cp:coreProperties>
</file>